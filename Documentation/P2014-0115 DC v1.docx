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C8126" w14:textId="77777777" w:rsidR="00906AA5" w:rsidRPr="00D571F9" w:rsidRDefault="00906AA5" w:rsidP="00906AA5">
      <w:pPr>
        <w:pStyle w:val="En-tte"/>
      </w:pPr>
    </w:p>
    <w:p w14:paraId="0613899E" w14:textId="77777777" w:rsidR="00906AA5" w:rsidRPr="00D571F9" w:rsidRDefault="00906AA5" w:rsidP="00906AA5"/>
    <w:p w14:paraId="36931AB6" w14:textId="77777777" w:rsidR="00906AA5" w:rsidRPr="00D571F9" w:rsidRDefault="00906AA5" w:rsidP="00906AA5"/>
    <w:p w14:paraId="44748751" w14:textId="77777777" w:rsidR="00906AA5" w:rsidRPr="00D571F9" w:rsidRDefault="00906AA5" w:rsidP="00906AA5"/>
    <w:p w14:paraId="4578080A" w14:textId="77777777" w:rsidR="00906AA5" w:rsidRPr="00D571F9" w:rsidRDefault="00906AA5" w:rsidP="00906AA5"/>
    <w:p w14:paraId="28D94AC4" w14:textId="77777777" w:rsidR="00906AA5" w:rsidRPr="00D571F9" w:rsidRDefault="00906AA5" w:rsidP="00906AA5"/>
    <w:tbl>
      <w:tblPr>
        <w:tblW w:w="10166" w:type="dxa"/>
        <w:tblInd w:w="-412" w:type="dxa"/>
        <w:tblLayout w:type="fixed"/>
        <w:tblLook w:val="0000" w:firstRow="0" w:lastRow="0" w:firstColumn="0" w:lastColumn="0" w:noHBand="0" w:noVBand="0"/>
      </w:tblPr>
      <w:tblGrid>
        <w:gridCol w:w="3672"/>
        <w:gridCol w:w="3259"/>
        <w:gridCol w:w="3235"/>
      </w:tblGrid>
      <w:tr w:rsidR="00906AA5" w:rsidRPr="00D571F9" w14:paraId="6E219451" w14:textId="77777777" w:rsidTr="002B029F">
        <w:trPr>
          <w:cantSplit/>
          <w:trHeight w:val="802"/>
        </w:trPr>
        <w:sdt>
          <w:sdtPr>
            <w:rPr>
              <w:b w:val="0"/>
            </w:rPr>
            <w:alias w:val="Titre "/>
            <w:tag w:val=""/>
            <w:id w:val="-1555389417"/>
            <w:placeholder>
              <w:docPart w:val="AD35FCAAE561401585D2A0B9AE02995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10166" w:type="dxa"/>
                <w:gridSpan w:val="3"/>
              </w:tcPr>
              <w:p w14:paraId="33160098" w14:textId="2C7E6135" w:rsidR="00906AA5" w:rsidRPr="00D571F9" w:rsidRDefault="00444DCD" w:rsidP="00444DCD">
                <w:pPr>
                  <w:pStyle w:val="Couverturesujet"/>
                  <w:rPr>
                    <w:b w:val="0"/>
                  </w:rPr>
                </w:pPr>
                <w:r>
                  <w:rPr>
                    <w:b w:val="0"/>
                  </w:rPr>
                  <w:t>Dossier</w:t>
                </w:r>
                <w:r w:rsidR="00906AA5">
                  <w:rPr>
                    <w:b w:val="0"/>
                  </w:rPr>
                  <w:t xml:space="preserve"> de conception</w:t>
                </w:r>
              </w:p>
            </w:tc>
          </w:sdtContent>
        </w:sdt>
      </w:tr>
      <w:tr w:rsidR="00906AA5" w:rsidRPr="00D571F9" w14:paraId="5C92C33D" w14:textId="77777777" w:rsidTr="002B029F">
        <w:trPr>
          <w:cantSplit/>
          <w:trHeight w:val="1816"/>
        </w:trPr>
        <w:sdt>
          <w:sdtPr>
            <w:rPr>
              <w:b w:val="0"/>
            </w:rPr>
            <w:alias w:val="Commentaires "/>
            <w:tag w:val=""/>
            <w:id w:val="-895268440"/>
            <w:placeholder>
              <w:docPart w:val="65079FAEF9C74F73926232C6DC8C5381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tc>
              <w:tcPr>
                <w:tcW w:w="10166" w:type="dxa"/>
                <w:gridSpan w:val="3"/>
                <w:vAlign w:val="center"/>
              </w:tcPr>
              <w:p w14:paraId="1943E41C" w14:textId="07A2C817" w:rsidR="00906AA5" w:rsidRPr="00D571F9" w:rsidRDefault="00906AA5" w:rsidP="00906AA5">
                <w:pPr>
                  <w:pStyle w:val="Couverturesujet"/>
                </w:pPr>
                <w:r>
                  <w:rPr>
                    <w:b w:val="0"/>
                  </w:rPr>
                  <w:t>Projet SYGIME</w:t>
                </w:r>
              </w:p>
            </w:tc>
          </w:sdtContent>
        </w:sdt>
      </w:tr>
      <w:tr w:rsidR="00906AA5" w:rsidRPr="00D571F9" w14:paraId="24FB5874" w14:textId="77777777" w:rsidTr="002B029F">
        <w:trPr>
          <w:cantSplit/>
          <w:trHeight w:val="163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8D66D" w14:textId="77777777" w:rsidR="00906AA5" w:rsidRPr="00D571F9" w:rsidRDefault="00906AA5" w:rsidP="002B029F">
            <w:r w:rsidRPr="00D571F9">
              <w:rPr>
                <w:rStyle w:val="NormalGras"/>
              </w:rPr>
              <w:t>N</w:t>
            </w:r>
            <w:r>
              <w:rPr>
                <w:rStyle w:val="NormalGras"/>
              </w:rPr>
              <w:t>ombre</w:t>
            </w:r>
            <w:r w:rsidRPr="00D571F9">
              <w:rPr>
                <w:rStyle w:val="NormalGras"/>
              </w:rPr>
              <w:t xml:space="preserve"> de Pages :</w:t>
            </w:r>
            <w:r w:rsidRPr="00D571F9">
              <w:t> </w:t>
            </w:r>
            <w:fldSimple w:instr=" DOCPROPERTY  Pages  \* MERGEFORMAT ">
              <w:r>
                <w:t>9</w:t>
              </w:r>
            </w:fldSimple>
            <w:r w:rsidRPr="00D571F9">
              <w:t xml:space="preserve"> pages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26D037" w14:textId="1F550EDF" w:rsidR="00906AA5" w:rsidRPr="00D571F9" w:rsidRDefault="00906AA5" w:rsidP="002B029F">
            <w:r w:rsidRPr="00D571F9">
              <w:rPr>
                <w:rStyle w:val="NormalGras"/>
              </w:rPr>
              <w:t>Version :</w:t>
            </w:r>
            <w:r>
              <w:rPr>
                <w:rStyle w:val="NormalGras"/>
                <w:b w:val="0"/>
              </w:rPr>
              <w:t xml:space="preserve"> 1</w:t>
            </w:r>
            <w:r w:rsidRPr="00D571F9">
              <w:rPr>
                <w:rStyle w:val="NormalGras"/>
                <w:b w:val="0"/>
              </w:rPr>
              <w:t>.0</w:t>
            </w:r>
          </w:p>
        </w:tc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80EA5CC" w14:textId="6596F138" w:rsidR="00906AA5" w:rsidRPr="00D571F9" w:rsidRDefault="00906AA5" w:rsidP="002B029F">
            <w:pPr>
              <w:rPr>
                <w:b/>
              </w:rPr>
            </w:pPr>
            <w:r w:rsidRPr="00D571F9">
              <w:rPr>
                <w:b/>
              </w:rPr>
              <w:t xml:space="preserve">Date : </w:t>
            </w:r>
            <w:sdt>
              <w:sdtPr>
                <w:rPr>
                  <w:b/>
                </w:rPr>
                <w:alias w:val="Date de publication"/>
                <w:tag w:val=""/>
                <w:id w:val="-1265768795"/>
                <w:placeholder>
                  <w:docPart w:val="9E84067A3D9F46EAB5D502A462D3D761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4-01-1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b/>
                  </w:rPr>
                  <w:t>15/01/2014</w:t>
                </w:r>
              </w:sdtContent>
            </w:sdt>
          </w:p>
        </w:tc>
      </w:tr>
      <w:tr w:rsidR="00906AA5" w:rsidRPr="00D571F9" w14:paraId="329C1D3A" w14:textId="77777777" w:rsidTr="002B029F">
        <w:trPr>
          <w:cantSplit/>
          <w:trHeight w:val="352"/>
        </w:trPr>
        <w:tc>
          <w:tcPr>
            <w:tcW w:w="101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7D2FB5" w14:textId="77777777" w:rsidR="00906AA5" w:rsidRPr="00D571F9" w:rsidRDefault="00906AA5" w:rsidP="002B029F">
            <w:pPr>
              <w:rPr>
                <w:b/>
              </w:rPr>
            </w:pPr>
            <w:r w:rsidRPr="00D571F9">
              <w:rPr>
                <w:rStyle w:val="NormalGras"/>
              </w:rPr>
              <w:t xml:space="preserve">Référence : </w:t>
            </w:r>
            <w:fldSimple w:instr=" DOCPROPERTY  HyperlinkBase  \* MERGEFORMAT ">
              <w:r>
                <w:t>EPITA/SIGL/Florence/AGL/SYGIME/DC</w:t>
              </w:r>
            </w:fldSimple>
          </w:p>
        </w:tc>
      </w:tr>
    </w:tbl>
    <w:p w14:paraId="2A1A182F" w14:textId="77777777" w:rsidR="00906AA5" w:rsidRPr="00D571F9" w:rsidRDefault="00906AA5" w:rsidP="00906AA5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830"/>
        <w:gridCol w:w="4082"/>
        <w:gridCol w:w="4254"/>
      </w:tblGrid>
      <w:tr w:rsidR="00906AA5" w:rsidRPr="00444DCD" w14:paraId="643812CD" w14:textId="77777777" w:rsidTr="002B029F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461E7BF2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rStyle w:val="NormalGras"/>
                <w:sz w:val="18"/>
              </w:rPr>
              <w:t>Auteur :</w:t>
            </w:r>
          </w:p>
          <w:p w14:paraId="1A85C796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</w:p>
          <w:p w14:paraId="194682B6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8336" w:type="dxa"/>
            <w:gridSpan w:val="2"/>
            <w:tcBorders>
              <w:top w:val="single" w:sz="4" w:space="0" w:color="auto"/>
              <w:left w:val="single" w:sz="4" w:space="0" w:color="A6A6A6" w:themeColor="background1" w:themeShade="A6"/>
              <w:right w:val="single" w:sz="4" w:space="0" w:color="auto"/>
            </w:tcBorders>
          </w:tcPr>
          <w:p w14:paraId="411142F4" w14:textId="77777777" w:rsidR="00906AA5" w:rsidRPr="000A328C" w:rsidRDefault="00906AA5" w:rsidP="002B029F">
            <w:pPr>
              <w:pStyle w:val="Sansinterligne"/>
              <w:rPr>
                <w:b/>
                <w:sz w:val="18"/>
                <w:lang w:val="en-US"/>
              </w:rPr>
            </w:pPr>
            <w:r w:rsidRPr="000A328C">
              <w:rPr>
                <w:b/>
                <w:sz w:val="18"/>
                <w:lang w:val="en-US"/>
              </w:rPr>
              <w:t>Elodie NGUYEN THANH NHAN – ENG</w:t>
            </w:r>
          </w:p>
          <w:p w14:paraId="4E426561" w14:textId="3DCE061C" w:rsidR="00906AA5" w:rsidRPr="000A328C" w:rsidRDefault="00906AA5" w:rsidP="002B029F">
            <w:pPr>
              <w:pStyle w:val="Sansinterligne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Architecte</w:t>
            </w:r>
          </w:p>
        </w:tc>
      </w:tr>
      <w:tr w:rsidR="00906AA5" w:rsidRPr="00D571F9" w14:paraId="2603934D" w14:textId="77777777" w:rsidTr="002B029F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56363723" w14:textId="77777777" w:rsidR="00906AA5" w:rsidRPr="00D571F9" w:rsidRDefault="00906AA5" w:rsidP="002B029F">
            <w:pPr>
              <w:pStyle w:val="Sansinterligne"/>
              <w:rPr>
                <w:bCs/>
                <w:sz w:val="18"/>
              </w:rPr>
            </w:pPr>
            <w:r w:rsidRPr="00D571F9">
              <w:rPr>
                <w:rStyle w:val="NormalGras"/>
                <w:sz w:val="18"/>
              </w:rPr>
              <w:t>Vérifié par :</w:t>
            </w:r>
          </w:p>
          <w:p w14:paraId="78EE0C6F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</w:p>
          <w:p w14:paraId="5F5FEC8B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7E0271D3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Thomas SIVILAY – TSI</w:t>
            </w:r>
          </w:p>
          <w:p w14:paraId="3ED5A9FB" w14:textId="77777777" w:rsidR="00906AA5" w:rsidRPr="00D571F9" w:rsidRDefault="00906AA5" w:rsidP="002B029F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  <w:r w:rsidRPr="00D571F9">
              <w:rPr>
                <w:sz w:val="18"/>
              </w:rPr>
              <w:t>Responsable Qualité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25E6E59E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906AA5" w:rsidRPr="00D571F9" w14:paraId="74691A51" w14:textId="77777777" w:rsidTr="002B029F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7236AD96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Validé par : </w:t>
            </w:r>
          </w:p>
          <w:p w14:paraId="36AE51AC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588008D4" w14:textId="77777777" w:rsidR="00906AA5" w:rsidRPr="000871D8" w:rsidRDefault="00906AA5" w:rsidP="002B029F">
            <w:pPr>
              <w:pStyle w:val="Sansinterligne"/>
              <w:rPr>
                <w:b/>
                <w:sz w:val="18"/>
              </w:rPr>
            </w:pPr>
            <w:r w:rsidRPr="000871D8">
              <w:rPr>
                <w:b/>
                <w:sz w:val="18"/>
              </w:rPr>
              <w:t>Elodie NGUYEN THANH NHAN – ENG</w:t>
            </w:r>
          </w:p>
          <w:p w14:paraId="42DF8295" w14:textId="77777777" w:rsidR="00906AA5" w:rsidRPr="00D571F9" w:rsidRDefault="00906AA5" w:rsidP="002B029F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13A1789B" w14:textId="77777777" w:rsidR="00906AA5" w:rsidRPr="00D571F9" w:rsidRDefault="00906AA5" w:rsidP="002B029F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349C8A0E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906AA5" w:rsidRPr="00D571F9" w14:paraId="4FE9BB25" w14:textId="77777777" w:rsidTr="002B029F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7F239074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Approuvé par : </w:t>
            </w:r>
          </w:p>
          <w:p w14:paraId="1269BC3D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7D671AA4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Elodie NGUYEN THANH NHAN – ENG</w:t>
            </w:r>
          </w:p>
          <w:p w14:paraId="77760567" w14:textId="77777777" w:rsidR="00906AA5" w:rsidRPr="00D571F9" w:rsidRDefault="00906AA5" w:rsidP="002B029F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05BA3C21" w14:textId="77777777" w:rsidR="00906AA5" w:rsidRPr="00D571F9" w:rsidRDefault="00906AA5" w:rsidP="002B029F">
            <w:pPr>
              <w:pStyle w:val="Sansinterligne"/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54A16D44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</w:tbl>
    <w:p w14:paraId="54BD546E" w14:textId="77777777" w:rsidR="00906AA5" w:rsidRPr="00D571F9" w:rsidRDefault="00906AA5" w:rsidP="00906AA5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906AA5" w:rsidRPr="00D571F9" w14:paraId="69A893DC" w14:textId="77777777" w:rsidTr="002B029F">
        <w:trPr>
          <w:cantSplit/>
          <w:trHeight w:val="46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CDF91" w14:textId="77777777" w:rsidR="00906AA5" w:rsidRPr="00D571F9" w:rsidRDefault="00906AA5" w:rsidP="002B029F">
            <w:pPr>
              <w:pStyle w:val="Sansinterligne"/>
              <w:rPr>
                <w:rStyle w:val="NormalGras"/>
                <w:sz w:val="18"/>
              </w:rPr>
            </w:pPr>
            <w:r>
              <w:rPr>
                <w:rStyle w:val="NormalGras"/>
                <w:sz w:val="18"/>
              </w:rPr>
              <w:t>Destinataires pour information</w:t>
            </w:r>
          </w:p>
          <w:p w14:paraId="4BF9B530" w14:textId="77777777" w:rsidR="00906AA5" w:rsidRDefault="00906AA5" w:rsidP="002B029F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 w:rsidRPr="00D571F9">
              <w:rPr>
                <w:sz w:val="18"/>
              </w:rPr>
              <w:t>Hervé DURAND – Respons</w:t>
            </w:r>
            <w:r>
              <w:rPr>
                <w:sz w:val="18"/>
              </w:rPr>
              <w:t>able Intégration</w:t>
            </w:r>
          </w:p>
          <w:p w14:paraId="45A8C17D" w14:textId="77777777" w:rsidR="00906AA5" w:rsidRDefault="00906AA5" w:rsidP="002B029F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>
              <w:rPr>
                <w:sz w:val="18"/>
              </w:rPr>
              <w:t>Frédéric FOURDRINIER – Responsable Intégration</w:t>
            </w:r>
          </w:p>
          <w:p w14:paraId="7613A416" w14:textId="77777777" w:rsidR="00906AA5" w:rsidRPr="00D571F9" w:rsidRDefault="00906AA5" w:rsidP="002B029F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Destinataires pour action</w:t>
            </w:r>
          </w:p>
          <w:p w14:paraId="6A8ACB5D" w14:textId="23CD440E" w:rsidR="00906AA5" w:rsidRPr="00D571F9" w:rsidRDefault="00906AA5" w:rsidP="00906AA5">
            <w:pPr>
              <w:pStyle w:val="Sansinterligne"/>
              <w:numPr>
                <w:ilvl w:val="0"/>
                <w:numId w:val="17"/>
              </w:numPr>
              <w:rPr>
                <w:sz w:val="18"/>
              </w:rPr>
            </w:pPr>
            <w:r>
              <w:rPr>
                <w:sz w:val="18"/>
              </w:rPr>
              <w:t>Equipe FLORENCE – En charge de l’implémentation du produit</w:t>
            </w:r>
          </w:p>
        </w:tc>
      </w:tr>
    </w:tbl>
    <w:p w14:paraId="033D6067" w14:textId="77777777" w:rsidR="00906AA5" w:rsidRPr="00D571F9" w:rsidRDefault="00906AA5" w:rsidP="00906AA5">
      <w:pPr>
        <w:pStyle w:val="Sansinterligne"/>
      </w:pPr>
    </w:p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906AA5" w:rsidRPr="00FA398D" w14:paraId="1B8706E6" w14:textId="77777777" w:rsidTr="002B029F">
        <w:trPr>
          <w:cantSplit/>
          <w:trHeight w:val="35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7FE19" w14:textId="77777777" w:rsidR="00906AA5" w:rsidRPr="00567E78" w:rsidRDefault="00906AA5" w:rsidP="002B029F">
            <w:pPr>
              <w:pStyle w:val="Sansinterligne"/>
              <w:jc w:val="center"/>
              <w:rPr>
                <w:rStyle w:val="NormalGras"/>
                <w:sz w:val="18"/>
                <w:szCs w:val="18"/>
              </w:rPr>
            </w:pPr>
            <w:r w:rsidRPr="00567E78">
              <w:rPr>
                <w:rStyle w:val="NormalGras"/>
                <w:sz w:val="18"/>
                <w:szCs w:val="18"/>
              </w:rPr>
              <w:t>Résumé</w:t>
            </w:r>
          </w:p>
          <w:p w14:paraId="1BCBE525" w14:textId="77777777" w:rsidR="00906AA5" w:rsidRPr="00567E78" w:rsidRDefault="00906AA5" w:rsidP="002B029F">
            <w:pPr>
              <w:pStyle w:val="Sansinterligne"/>
              <w:rPr>
                <w:rStyle w:val="NormalGras"/>
                <w:sz w:val="18"/>
                <w:szCs w:val="18"/>
              </w:rPr>
            </w:pPr>
          </w:p>
          <w:p w14:paraId="782281AC" w14:textId="4CE139F3" w:rsidR="00906AA5" w:rsidRDefault="00906AA5" w:rsidP="002B029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>
              <w:rPr>
                <w:rStyle w:val="NormalGras"/>
                <w:b w:val="0"/>
                <w:sz w:val="18"/>
                <w:szCs w:val="18"/>
              </w:rPr>
              <w:t xml:space="preserve">Ce </w:t>
            </w:r>
            <w:r w:rsidR="00444DCD">
              <w:rPr>
                <w:rStyle w:val="NormalGras"/>
                <w:b w:val="0"/>
                <w:sz w:val="18"/>
                <w:szCs w:val="18"/>
              </w:rPr>
              <w:t>dossier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est le </w:t>
            </w:r>
            <w:r w:rsidR="00444DCD">
              <w:rPr>
                <w:rStyle w:val="NormalGras"/>
                <w:b w:val="0"/>
                <w:sz w:val="18"/>
                <w:szCs w:val="18"/>
              </w:rPr>
              <w:t>dossier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de Conception produit</w:t>
            </w:r>
            <w:r w:rsidRPr="00FA398D">
              <w:rPr>
                <w:rStyle w:val="NormalGras"/>
                <w:b w:val="0"/>
                <w:sz w:val="18"/>
                <w:szCs w:val="18"/>
              </w:rPr>
              <w:t xml:space="preserve"> par le groupe Florence dans le cadre du projet SYGIME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utilisant l’AGL Florence-Stockholm</w:t>
            </w:r>
            <w:r w:rsidRPr="00FA398D">
              <w:rPr>
                <w:rStyle w:val="NormalGras"/>
                <w:b w:val="0"/>
                <w:sz w:val="18"/>
                <w:szCs w:val="18"/>
              </w:rPr>
              <w:t>.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Il décrit l’architecture logicielle du produit SYGIME : ses données et ses processus.</w:t>
            </w:r>
          </w:p>
          <w:p w14:paraId="5ED59D64" w14:textId="77777777" w:rsidR="00906AA5" w:rsidRDefault="00906AA5" w:rsidP="002B029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</w:p>
          <w:p w14:paraId="4403F38C" w14:textId="77777777" w:rsidR="00906AA5" w:rsidRPr="00FA398D" w:rsidRDefault="00906AA5" w:rsidP="002B029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>
              <w:rPr>
                <w:rStyle w:val="NormalGras"/>
                <w:b w:val="0"/>
                <w:sz w:val="18"/>
                <w:szCs w:val="18"/>
              </w:rPr>
              <w:t>Il est conforme aux recommandations méthodologiques d’utilisation dudit AGL.</w:t>
            </w:r>
          </w:p>
          <w:p w14:paraId="66A3231D" w14:textId="77777777" w:rsidR="00906AA5" w:rsidRPr="00FA398D" w:rsidRDefault="00906AA5" w:rsidP="002B029F">
            <w:pPr>
              <w:pStyle w:val="Sansinterligne"/>
            </w:pPr>
          </w:p>
        </w:tc>
      </w:tr>
    </w:tbl>
    <w:p w14:paraId="26206698" w14:textId="77777777" w:rsidR="00906AA5" w:rsidRPr="00FA398D" w:rsidRDefault="00906AA5" w:rsidP="00906AA5">
      <w:pPr>
        <w:rPr>
          <w:rStyle w:val="NormalGras"/>
        </w:rPr>
      </w:pPr>
    </w:p>
    <w:p w14:paraId="440CA22C" w14:textId="77777777" w:rsidR="00906AA5" w:rsidRPr="00FA398D" w:rsidRDefault="00906AA5" w:rsidP="00906AA5">
      <w:pPr>
        <w:spacing w:before="0" w:after="0"/>
        <w:jc w:val="left"/>
        <w:rPr>
          <w:rStyle w:val="NormalGras"/>
        </w:rPr>
      </w:pPr>
      <w:r w:rsidRPr="00FA398D">
        <w:rPr>
          <w:rStyle w:val="NormalGras"/>
        </w:rPr>
        <w:br w:type="page"/>
      </w:r>
    </w:p>
    <w:p w14:paraId="33B63A5E" w14:textId="77777777" w:rsidR="00906AA5" w:rsidRPr="00D571F9" w:rsidRDefault="00906AA5" w:rsidP="00906AA5">
      <w:pPr>
        <w:rPr>
          <w:rStyle w:val="NormalGras"/>
        </w:rPr>
      </w:pPr>
      <w:r w:rsidRPr="00D571F9">
        <w:rPr>
          <w:rStyle w:val="NormalGras"/>
        </w:rPr>
        <w:lastRenderedPageBreak/>
        <w:t>Historique du document</w:t>
      </w:r>
    </w:p>
    <w:p w14:paraId="70E9ED74" w14:textId="77777777" w:rsidR="00906AA5" w:rsidRPr="00D571F9" w:rsidRDefault="00906AA5" w:rsidP="00906AA5"/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466"/>
        <w:gridCol w:w="1243"/>
        <w:gridCol w:w="1963"/>
        <w:gridCol w:w="4389"/>
      </w:tblGrid>
      <w:tr w:rsidR="00906AA5" w:rsidRPr="00D571F9" w14:paraId="58F7FBDD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59477C04" w14:textId="77777777" w:rsidR="00906AA5" w:rsidRPr="00D571F9" w:rsidRDefault="00906AA5" w:rsidP="002B029F">
            <w:pPr>
              <w:jc w:val="center"/>
            </w:pPr>
            <w:r w:rsidRPr="00D571F9">
              <w:t xml:space="preserve">N° </w:t>
            </w:r>
            <w:r>
              <w:t>V</w:t>
            </w:r>
            <w:r w:rsidRPr="00D571F9">
              <w:t>ersion</w:t>
            </w:r>
          </w:p>
        </w:tc>
        <w:tc>
          <w:tcPr>
            <w:tcW w:w="686" w:type="pct"/>
          </w:tcPr>
          <w:p w14:paraId="266D8F7B" w14:textId="77777777" w:rsidR="00906AA5" w:rsidRPr="00D571F9" w:rsidRDefault="00906AA5" w:rsidP="002B02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Date</w:t>
            </w:r>
          </w:p>
        </w:tc>
        <w:tc>
          <w:tcPr>
            <w:tcW w:w="1083" w:type="pct"/>
          </w:tcPr>
          <w:p w14:paraId="542615FC" w14:textId="77777777" w:rsidR="00906AA5" w:rsidRPr="00D571F9" w:rsidRDefault="00906AA5" w:rsidP="002B02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Auteur</w:t>
            </w:r>
          </w:p>
        </w:tc>
        <w:tc>
          <w:tcPr>
            <w:tcW w:w="2422" w:type="pct"/>
          </w:tcPr>
          <w:p w14:paraId="54263625" w14:textId="77777777" w:rsidR="00906AA5" w:rsidRPr="00D571F9" w:rsidRDefault="00906AA5" w:rsidP="002B02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 des modifications</w:t>
            </w:r>
          </w:p>
        </w:tc>
      </w:tr>
      <w:tr w:rsidR="00906AA5" w:rsidRPr="00D571F9" w14:paraId="60C40A6C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3C861FA2" w14:textId="77777777" w:rsidR="00906AA5" w:rsidRPr="00D571F9" w:rsidRDefault="00906AA5" w:rsidP="002B029F">
            <w:pPr>
              <w:jc w:val="center"/>
            </w:pPr>
            <w:r w:rsidRPr="00D571F9">
              <w:t>1.0</w:t>
            </w:r>
          </w:p>
        </w:tc>
        <w:tc>
          <w:tcPr>
            <w:tcW w:w="686" w:type="pct"/>
          </w:tcPr>
          <w:p w14:paraId="0078553C" w14:textId="5D4B338A" w:rsidR="00906AA5" w:rsidRPr="00D571F9" w:rsidRDefault="00906AA5" w:rsidP="00906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15/01/2014</w:t>
            </w:r>
          </w:p>
        </w:tc>
        <w:tc>
          <w:tcPr>
            <w:tcW w:w="1083" w:type="pct"/>
          </w:tcPr>
          <w:p w14:paraId="236A87EF" w14:textId="77777777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48EDAAF3" w14:textId="5AD18D7D" w:rsidR="00906AA5" w:rsidRPr="00D571F9" w:rsidRDefault="00906AA5" w:rsidP="00906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 xml:space="preserve">Première version </w:t>
            </w:r>
            <w:r>
              <w:t>livrée</w:t>
            </w:r>
          </w:p>
        </w:tc>
      </w:tr>
      <w:tr w:rsidR="00906AA5" w:rsidRPr="00D571F9" w14:paraId="74001994" w14:textId="77777777" w:rsidTr="002B02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5BD0C72C" w14:textId="32A200F4" w:rsidR="00906AA5" w:rsidRPr="00D571F9" w:rsidRDefault="00906AA5" w:rsidP="002B029F">
            <w:pPr>
              <w:jc w:val="center"/>
            </w:pPr>
          </w:p>
        </w:tc>
        <w:tc>
          <w:tcPr>
            <w:tcW w:w="686" w:type="pct"/>
          </w:tcPr>
          <w:p w14:paraId="7375B913" w14:textId="1805D3FB" w:rsidR="00906AA5" w:rsidRPr="00D571F9" w:rsidRDefault="00906AA5" w:rsidP="002B0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pct"/>
          </w:tcPr>
          <w:p w14:paraId="064A02CB" w14:textId="3D26E401" w:rsidR="00906AA5" w:rsidRPr="00D571F9" w:rsidRDefault="00906AA5" w:rsidP="002B0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22" w:type="pct"/>
          </w:tcPr>
          <w:p w14:paraId="6059E702" w14:textId="39F9BF26" w:rsidR="00906AA5" w:rsidRPr="00D571F9" w:rsidRDefault="00906AA5" w:rsidP="002B0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6AA5" w:rsidRPr="00D571F9" w14:paraId="55EAFB6F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42E24B83" w14:textId="78BCD06C" w:rsidR="00906AA5" w:rsidRPr="00D571F9" w:rsidRDefault="00906AA5" w:rsidP="002B029F">
            <w:pPr>
              <w:jc w:val="center"/>
            </w:pPr>
          </w:p>
        </w:tc>
        <w:tc>
          <w:tcPr>
            <w:tcW w:w="686" w:type="pct"/>
          </w:tcPr>
          <w:p w14:paraId="7E77A718" w14:textId="0214F30C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pct"/>
          </w:tcPr>
          <w:p w14:paraId="4F524100" w14:textId="290A1002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22" w:type="pct"/>
          </w:tcPr>
          <w:p w14:paraId="21946B74" w14:textId="0C0B5009" w:rsidR="00906AA5" w:rsidRPr="00D571F9" w:rsidRDefault="00906AA5" w:rsidP="002B02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BCB74E" w14:textId="77777777" w:rsidR="00906AA5" w:rsidRPr="00D571F9" w:rsidRDefault="00906AA5" w:rsidP="00906AA5"/>
    <w:p w14:paraId="0CD0E6FB" w14:textId="77777777" w:rsidR="00906AA5" w:rsidRPr="00D571F9" w:rsidRDefault="00906AA5" w:rsidP="00906AA5"/>
    <w:p w14:paraId="4539F523" w14:textId="77777777" w:rsidR="00906AA5" w:rsidRPr="00D571F9" w:rsidRDefault="00906AA5" w:rsidP="00906AA5">
      <w:pPr>
        <w:spacing w:before="0" w:after="0"/>
        <w:jc w:val="left"/>
        <w:rPr>
          <w:rStyle w:val="NormalGras"/>
        </w:rPr>
      </w:pPr>
      <w:r w:rsidRPr="00D571F9">
        <w:br w:type="page"/>
      </w:r>
      <w:r>
        <w:rPr>
          <w:rStyle w:val="NormalGras"/>
        </w:rPr>
        <w:lastRenderedPageBreak/>
        <w:t>Table des matières</w:t>
      </w:r>
    </w:p>
    <w:p w14:paraId="51F69CA8" w14:textId="77777777" w:rsidR="00444DCD" w:rsidRDefault="00360684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906AA5">
        <w:rPr>
          <w:rFonts w:ascii="Times New Roman" w:hAnsi="Times New Roman" w:cs="Tahoma"/>
          <w:szCs w:val="26"/>
        </w:rPr>
        <w:fldChar w:fldCharType="begin"/>
      </w:r>
      <w:r w:rsidR="00CA1FE2" w:rsidRPr="00906AA5">
        <w:rPr>
          <w:rFonts w:ascii="Times New Roman" w:hAnsi="Times New Roman" w:cs="Tahoma"/>
          <w:szCs w:val="26"/>
        </w:rPr>
        <w:instrText xml:space="preserve"> TOC \o "1-3" \h \z \u </w:instrText>
      </w:r>
      <w:r w:rsidRPr="00906AA5">
        <w:rPr>
          <w:rFonts w:ascii="Times New Roman" w:hAnsi="Times New Roman" w:cs="Tahoma"/>
          <w:szCs w:val="26"/>
        </w:rPr>
        <w:fldChar w:fldCharType="separate"/>
      </w:r>
      <w:hyperlink w:anchor="_Toc377507767" w:history="1">
        <w:r w:rsidR="00444DCD" w:rsidRPr="00423BB6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444DCD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444DCD" w:rsidRPr="00423BB6">
          <w:rPr>
            <w:rStyle w:val="Lienhypertexte"/>
            <w:noProof/>
          </w:rPr>
          <w:t>Introduction</w:t>
        </w:r>
        <w:r w:rsidR="00444DCD">
          <w:rPr>
            <w:noProof/>
            <w:webHidden/>
          </w:rPr>
          <w:tab/>
        </w:r>
        <w:r w:rsidR="00444DCD">
          <w:rPr>
            <w:noProof/>
            <w:webHidden/>
          </w:rPr>
          <w:fldChar w:fldCharType="begin"/>
        </w:r>
        <w:r w:rsidR="00444DCD">
          <w:rPr>
            <w:noProof/>
            <w:webHidden/>
          </w:rPr>
          <w:instrText xml:space="preserve"> PAGEREF _Toc377507767 \h </w:instrText>
        </w:r>
        <w:r w:rsidR="00444DCD">
          <w:rPr>
            <w:noProof/>
            <w:webHidden/>
          </w:rPr>
        </w:r>
        <w:r w:rsidR="00444DCD">
          <w:rPr>
            <w:noProof/>
            <w:webHidden/>
          </w:rPr>
          <w:fldChar w:fldCharType="separate"/>
        </w:r>
        <w:r w:rsidR="00444DCD">
          <w:rPr>
            <w:noProof/>
            <w:webHidden/>
          </w:rPr>
          <w:t>4</w:t>
        </w:r>
        <w:r w:rsidR="00444DCD">
          <w:rPr>
            <w:noProof/>
            <w:webHidden/>
          </w:rPr>
          <w:fldChar w:fldCharType="end"/>
        </w:r>
      </w:hyperlink>
    </w:p>
    <w:p w14:paraId="7CE4C78C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68" w:history="1">
        <w:r w:rsidRPr="00423BB6">
          <w:rPr>
            <w:rStyle w:val="Lienhypertexte"/>
            <w:noProof/>
          </w:rPr>
          <w:t>1.1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Terminologie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C842FD" w14:textId="77777777" w:rsidR="00444DCD" w:rsidRDefault="00444DCD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507769" w:history="1">
        <w:r w:rsidRPr="00423BB6">
          <w:rPr>
            <w:rStyle w:val="Lienhypertexte"/>
            <w:noProof/>
          </w:rPr>
          <w:t>1.1.1</w:t>
        </w:r>
        <w:r>
          <w:rPr>
            <w:rFonts w:eastAsiaTheme="minorEastAsia" w:cstheme="minorBidi"/>
            <w:smallCaps w:val="0"/>
            <w:noProof/>
          </w:rPr>
          <w:tab/>
        </w:r>
        <w:r w:rsidRPr="00423BB6">
          <w:rPr>
            <w:rStyle w:val="Lienhypertexte"/>
            <w:noProof/>
          </w:rPr>
          <w:t>Définitions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BECAEF" w14:textId="77777777" w:rsidR="00444DCD" w:rsidRDefault="00444DCD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507770" w:history="1">
        <w:r w:rsidRPr="00423BB6">
          <w:rPr>
            <w:rStyle w:val="Lienhypertexte"/>
            <w:noProof/>
          </w:rPr>
          <w:t>1.1.2</w:t>
        </w:r>
        <w:r>
          <w:rPr>
            <w:rFonts w:eastAsiaTheme="minorEastAsia" w:cstheme="minorBidi"/>
            <w:smallCaps w:val="0"/>
            <w:noProof/>
          </w:rPr>
          <w:tab/>
        </w:r>
        <w:r w:rsidRPr="00423BB6">
          <w:rPr>
            <w:rStyle w:val="Lienhypertexte"/>
            <w:noProof/>
          </w:rPr>
          <w:t>Abréviations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7C29BC" w14:textId="77777777" w:rsidR="00444DCD" w:rsidRDefault="00444DCD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507771" w:history="1">
        <w:r w:rsidRPr="00423BB6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423BB6">
          <w:rPr>
            <w:rStyle w:val="Lienhypertexte"/>
            <w:noProof/>
          </w:rPr>
          <w:t>Documents référencés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59F553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72" w:history="1">
        <w:r w:rsidRPr="00423BB6">
          <w:rPr>
            <w:rStyle w:val="Lienhypertexte"/>
            <w:noProof/>
          </w:rPr>
          <w:t>2.1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Documents de référence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255DCD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73" w:history="1">
        <w:r w:rsidRPr="00423BB6">
          <w:rPr>
            <w:rStyle w:val="Lienhypertexte"/>
            <w:noProof/>
          </w:rPr>
          <w:t>2.2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Documents applicables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C437D" w14:textId="77777777" w:rsidR="00444DCD" w:rsidRDefault="00444DCD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507774" w:history="1">
        <w:r w:rsidRPr="00423BB6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423BB6">
          <w:rPr>
            <w:rStyle w:val="Lienhypertexte"/>
            <w:noProof/>
          </w:rPr>
          <w:t>Décomposition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05C6DC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75" w:history="1">
        <w:r w:rsidRPr="00423BB6">
          <w:rPr>
            <w:rStyle w:val="Lienhypertexte"/>
            <w:noProof/>
          </w:rPr>
          <w:t>3.1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Données persistantes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AAC576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76" w:history="1">
        <w:r w:rsidRPr="00423BB6">
          <w:rPr>
            <w:rStyle w:val="Lienhypertexte"/>
            <w:noProof/>
          </w:rPr>
          <w:t>3.2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Données non persistances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65FAAF" w14:textId="77777777" w:rsidR="00444DCD" w:rsidRDefault="00444DCD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507777" w:history="1">
        <w:r w:rsidRPr="00423BB6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423BB6">
          <w:rPr>
            <w:rStyle w:val="Lienhypertexte"/>
            <w:noProof/>
          </w:rPr>
          <w:t>Décomposition des processus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4EFBF8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78" w:history="1">
        <w:r w:rsidRPr="00423BB6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Processus d’ajout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251E40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79" w:history="1">
        <w:r w:rsidRPr="00423BB6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Processus d’édition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067031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80" w:history="1">
        <w:r w:rsidRPr="00423BB6">
          <w:rPr>
            <w:rStyle w:val="Lienhypertexte"/>
            <w:noProof/>
          </w:rPr>
          <w:t>4.1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Processus de suppression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0AD3DB" w14:textId="77777777" w:rsidR="00444DCD" w:rsidRDefault="00444DCD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7507781" w:history="1">
        <w:r w:rsidRPr="00423BB6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Pr="00423BB6">
          <w:rPr>
            <w:rStyle w:val="Lienhypertexte"/>
            <w:noProof/>
          </w:rPr>
          <w:t>Conception détaillée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6E3A0B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82" w:history="1">
        <w:r w:rsidRPr="00423BB6">
          <w:rPr>
            <w:rStyle w:val="Lienhypertexte"/>
            <w:noProof/>
          </w:rPr>
          <w:t>5.1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</w:rPr>
          <w:t>Processus détaillés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B5AEC1" w14:textId="77777777" w:rsidR="00444DCD" w:rsidRDefault="00444DCD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7507783" w:history="1">
        <w:r w:rsidRPr="00423BB6">
          <w:rPr>
            <w:rStyle w:val="Lienhypertexte"/>
            <w:noProof/>
            <w:lang w:val="en-US"/>
          </w:rPr>
          <w:t>5.2</w:t>
        </w:r>
        <w:r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Pr="00423BB6">
          <w:rPr>
            <w:rStyle w:val="Lienhypertexte"/>
            <w:noProof/>
            <w:lang w:val="en-US"/>
          </w:rPr>
          <w:t>Données détaillées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FE1E91" w14:textId="77777777" w:rsidR="00444DCD" w:rsidRDefault="00444DCD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507784" w:history="1">
        <w:r w:rsidRPr="00423BB6">
          <w:rPr>
            <w:rStyle w:val="Lienhypertexte"/>
            <w:noProof/>
            <w:lang w:val="en-US"/>
          </w:rPr>
          <w:t>5.2.1</w:t>
        </w:r>
        <w:r>
          <w:rPr>
            <w:rFonts w:eastAsiaTheme="minorEastAsia" w:cstheme="minorBidi"/>
            <w:smallCaps w:val="0"/>
            <w:noProof/>
          </w:rPr>
          <w:tab/>
        </w:r>
        <w:r w:rsidRPr="00423BB6">
          <w:rPr>
            <w:rStyle w:val="Lienhypertexte"/>
            <w:noProof/>
            <w:lang w:val="en-US"/>
          </w:rPr>
          <w:t>Données persistantes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E79590" w14:textId="77777777" w:rsidR="00444DCD" w:rsidRDefault="00444DCD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7507785" w:history="1">
        <w:r w:rsidRPr="00423BB6">
          <w:rPr>
            <w:rStyle w:val="Lienhypertexte"/>
            <w:noProof/>
          </w:rPr>
          <w:t>5.2.2</w:t>
        </w:r>
        <w:r>
          <w:rPr>
            <w:rFonts w:eastAsiaTheme="minorEastAsia" w:cstheme="minorBidi"/>
            <w:smallCaps w:val="0"/>
            <w:noProof/>
          </w:rPr>
          <w:tab/>
        </w:r>
        <w:r w:rsidRPr="00423BB6">
          <w:rPr>
            <w:rStyle w:val="Lienhypertexte"/>
            <w:noProof/>
          </w:rPr>
          <w:t>Données non persistantes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_Toc377507785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2F61A8" w14:textId="77777777" w:rsidR="00472D59" w:rsidRPr="00906AA5" w:rsidRDefault="00360684" w:rsidP="00CA1FE2">
      <w:r w:rsidRPr="00906AA5">
        <w:fldChar w:fldCharType="end"/>
      </w:r>
    </w:p>
    <w:p w14:paraId="1BC22AEC" w14:textId="77777777" w:rsidR="00B40FD4" w:rsidRPr="00906AA5" w:rsidRDefault="00C376C6" w:rsidP="00110EC9">
      <w:pPr>
        <w:pStyle w:val="Titre1"/>
        <w:rPr>
          <w:lang w:val="fr-FR"/>
        </w:rPr>
      </w:pPr>
      <w:bookmarkStart w:id="0" w:name="_Toc377507767"/>
      <w:r w:rsidRPr="00906AA5">
        <w:rPr>
          <w:lang w:val="fr-FR"/>
        </w:rPr>
        <w:lastRenderedPageBreak/>
        <w:t>Introduction</w:t>
      </w:r>
      <w:bookmarkEnd w:id="0"/>
    </w:p>
    <w:p w14:paraId="0B71CE8F" w14:textId="33EA6669" w:rsidR="00472D59" w:rsidRPr="00906AA5" w:rsidRDefault="00472D59" w:rsidP="00472D59">
      <w:pPr>
        <w:pStyle w:val="Titre2"/>
      </w:pPr>
      <w:bookmarkStart w:id="1" w:name="_Toc377507768"/>
      <w:r w:rsidRPr="00906AA5">
        <w:t>Terminolog</w:t>
      </w:r>
      <w:r w:rsidR="00906AA5" w:rsidRPr="00906AA5">
        <w:t>ie</w:t>
      </w:r>
      <w:bookmarkEnd w:id="1"/>
    </w:p>
    <w:p w14:paraId="0AD14182" w14:textId="77777777" w:rsidR="00906AA5" w:rsidRPr="00D571F9" w:rsidRDefault="00906AA5" w:rsidP="00906AA5">
      <w:pPr>
        <w:pStyle w:val="Titre3"/>
      </w:pPr>
      <w:bookmarkStart w:id="2" w:name="_Toc373939997"/>
      <w:bookmarkStart w:id="3" w:name="_Toc375251829"/>
      <w:bookmarkStart w:id="4" w:name="_Toc377507769"/>
      <w:r w:rsidRPr="00D571F9">
        <w:t>Définitions</w:t>
      </w:r>
      <w:bookmarkEnd w:id="2"/>
      <w:bookmarkEnd w:id="3"/>
      <w:bookmarkEnd w:id="4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61"/>
        <w:gridCol w:w="7200"/>
      </w:tblGrid>
      <w:tr w:rsidR="00906AA5" w:rsidRPr="00D571F9" w14:paraId="38235C93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18CAC3EA" w14:textId="77777777" w:rsidR="00906AA5" w:rsidRPr="00D571F9" w:rsidRDefault="00906AA5" w:rsidP="002B029F">
            <w:pPr>
              <w:pStyle w:val="En-tte"/>
              <w:jc w:val="center"/>
            </w:pPr>
            <w:r w:rsidRPr="00D571F9">
              <w:t>Définition</w:t>
            </w:r>
          </w:p>
        </w:tc>
        <w:tc>
          <w:tcPr>
            <w:tcW w:w="3973" w:type="pct"/>
          </w:tcPr>
          <w:p w14:paraId="35CA9783" w14:textId="77777777" w:rsidR="00906AA5" w:rsidRPr="00D571F9" w:rsidRDefault="00906AA5" w:rsidP="002B029F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906AA5" w:rsidRPr="00D571F9" w14:paraId="7D7F8C5F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3FA34107" w14:textId="77777777" w:rsidR="00906AA5" w:rsidRPr="00D571F9" w:rsidRDefault="00906AA5" w:rsidP="002B029F">
            <w:pPr>
              <w:jc w:val="left"/>
            </w:pPr>
            <w:r>
              <w:t>Etat-Membre</w:t>
            </w:r>
          </w:p>
        </w:tc>
        <w:tc>
          <w:tcPr>
            <w:tcW w:w="3973" w:type="pct"/>
          </w:tcPr>
          <w:p w14:paraId="75028A46" w14:textId="77777777" w:rsidR="00906AA5" w:rsidRPr="00D571F9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Etat signataire du Traité de l’Union Européenne</w:t>
            </w:r>
          </w:p>
        </w:tc>
      </w:tr>
      <w:tr w:rsidR="00906AA5" w:rsidRPr="00D571F9" w14:paraId="35DB194E" w14:textId="77777777" w:rsidTr="002B029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21391CEA" w14:textId="77777777" w:rsidR="00906AA5" w:rsidRPr="00D571F9" w:rsidRDefault="00906AA5" w:rsidP="002B029F">
            <w:pPr>
              <w:jc w:val="left"/>
            </w:pPr>
          </w:p>
        </w:tc>
        <w:tc>
          <w:tcPr>
            <w:tcW w:w="3973" w:type="pct"/>
          </w:tcPr>
          <w:p w14:paraId="2716EEFD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66A46C" w14:textId="77777777" w:rsidR="00906AA5" w:rsidRPr="00D571F9" w:rsidRDefault="00906AA5" w:rsidP="00906AA5">
      <w:pPr>
        <w:pStyle w:val="Titre3"/>
      </w:pPr>
      <w:bookmarkStart w:id="5" w:name="_Toc373939998"/>
      <w:bookmarkStart w:id="6" w:name="_Toc375251830"/>
      <w:bookmarkStart w:id="7" w:name="_Toc377507770"/>
      <w:r w:rsidRPr="00D571F9">
        <w:t>Abréviations</w:t>
      </w:r>
      <w:bookmarkEnd w:id="5"/>
      <w:bookmarkEnd w:id="6"/>
      <w:bookmarkEnd w:id="7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38"/>
        <w:gridCol w:w="7223"/>
      </w:tblGrid>
      <w:tr w:rsidR="00906AA5" w:rsidRPr="00D571F9" w14:paraId="2E7E6DAD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9BE89F7" w14:textId="77777777" w:rsidR="00906AA5" w:rsidRPr="00D571F9" w:rsidRDefault="00906AA5" w:rsidP="002B029F">
            <w:pPr>
              <w:pStyle w:val="En-tte"/>
              <w:jc w:val="center"/>
            </w:pPr>
            <w:r w:rsidRPr="00D571F9">
              <w:t>Abréviation</w:t>
            </w:r>
          </w:p>
        </w:tc>
        <w:tc>
          <w:tcPr>
            <w:tcW w:w="3986" w:type="pct"/>
          </w:tcPr>
          <w:p w14:paraId="2DBFB48E" w14:textId="77777777" w:rsidR="00906AA5" w:rsidRPr="00D571F9" w:rsidRDefault="00906AA5" w:rsidP="002B029F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906AA5" w:rsidRPr="00D571F9" w14:paraId="163AAE74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3424144" w14:textId="77777777" w:rsidR="00906AA5" w:rsidRPr="00D571F9" w:rsidRDefault="00906AA5" w:rsidP="002B029F">
            <w:pPr>
              <w:pStyle w:val="En-tte"/>
              <w:jc w:val="left"/>
            </w:pPr>
            <w:r>
              <w:t>ACC</w:t>
            </w:r>
          </w:p>
        </w:tc>
        <w:tc>
          <w:tcPr>
            <w:tcW w:w="3986" w:type="pct"/>
          </w:tcPr>
          <w:p w14:paraId="5FCEA91D" w14:textId="77777777" w:rsidR="00906AA5" w:rsidRPr="00D571F9" w:rsidRDefault="00906AA5" w:rsidP="002B029F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accès »</w:t>
            </w:r>
          </w:p>
        </w:tc>
      </w:tr>
      <w:tr w:rsidR="00906AA5" w:rsidRPr="00D571F9" w14:paraId="4785AEED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44367B6" w14:textId="77777777" w:rsidR="00906AA5" w:rsidRPr="00D571F9" w:rsidRDefault="00906AA5" w:rsidP="002B029F">
            <w:pPr>
              <w:pStyle w:val="En-tte"/>
              <w:jc w:val="left"/>
            </w:pPr>
            <w:r>
              <w:t>ADM</w:t>
            </w:r>
          </w:p>
        </w:tc>
        <w:tc>
          <w:tcPr>
            <w:tcW w:w="3986" w:type="pct"/>
          </w:tcPr>
          <w:p w14:paraId="08EEAD94" w14:textId="77777777" w:rsidR="00906AA5" w:rsidRPr="00D571F9" w:rsidRDefault="00906AA5" w:rsidP="002B029F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Ensemble fonctionnel « Administrer le système SYGIME »</w:t>
            </w:r>
          </w:p>
        </w:tc>
      </w:tr>
      <w:tr w:rsidR="00906AA5" w:rsidRPr="00D571F9" w14:paraId="2C610058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E94A1B9" w14:textId="77777777" w:rsidR="00906AA5" w:rsidRDefault="00906AA5" w:rsidP="002B029F">
            <w:pPr>
              <w:pStyle w:val="En-tte"/>
              <w:jc w:val="left"/>
            </w:pPr>
            <w:r>
              <w:t>CPT</w:t>
            </w:r>
          </w:p>
        </w:tc>
        <w:tc>
          <w:tcPr>
            <w:tcW w:w="3986" w:type="pct"/>
          </w:tcPr>
          <w:p w14:paraId="570D1810" w14:textId="77777777" w:rsidR="00906AA5" w:rsidRDefault="00906AA5" w:rsidP="002B029F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comptes »</w:t>
            </w:r>
          </w:p>
        </w:tc>
      </w:tr>
      <w:tr w:rsidR="00E07431" w:rsidRPr="00444DCD" w14:paraId="3C7D7DDF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3F92B88" w14:textId="3552A35D" w:rsidR="00E07431" w:rsidRDefault="00E07431" w:rsidP="002B029F">
            <w:pPr>
              <w:pStyle w:val="En-tte"/>
              <w:jc w:val="left"/>
            </w:pPr>
            <w:r>
              <w:t>CRUD</w:t>
            </w:r>
          </w:p>
        </w:tc>
        <w:tc>
          <w:tcPr>
            <w:tcW w:w="3986" w:type="pct"/>
          </w:tcPr>
          <w:p w14:paraId="7907D4D9" w14:textId="07CC250F" w:rsidR="00E07431" w:rsidRPr="00E07431" w:rsidRDefault="00E07431" w:rsidP="002B029F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07431">
              <w:rPr>
                <w:lang w:val="en-US"/>
              </w:rPr>
              <w:t>Fonctions « Create, read, update and delete »</w:t>
            </w:r>
          </w:p>
        </w:tc>
      </w:tr>
      <w:tr w:rsidR="00906AA5" w:rsidRPr="00D571F9" w14:paraId="66C5E161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20570457" w14:textId="77777777" w:rsidR="00906AA5" w:rsidRPr="00D571F9" w:rsidRDefault="00906AA5" w:rsidP="002B029F">
            <w:pPr>
              <w:pStyle w:val="En-tte"/>
              <w:jc w:val="left"/>
            </w:pPr>
            <w:r>
              <w:t>EM</w:t>
            </w:r>
          </w:p>
        </w:tc>
        <w:tc>
          <w:tcPr>
            <w:tcW w:w="3986" w:type="pct"/>
          </w:tcPr>
          <w:p w14:paraId="454E4550" w14:textId="77777777" w:rsidR="00906AA5" w:rsidRPr="00D571F9" w:rsidRDefault="00906AA5" w:rsidP="002B029F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Etat Membre</w:t>
            </w:r>
          </w:p>
        </w:tc>
      </w:tr>
      <w:tr w:rsidR="00906AA5" w:rsidRPr="00D571F9" w14:paraId="4DACF978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06445D7" w14:textId="77777777" w:rsidR="00906AA5" w:rsidRPr="00D571F9" w:rsidRDefault="00906AA5" w:rsidP="002B029F">
            <w:pPr>
              <w:jc w:val="left"/>
            </w:pPr>
            <w:r w:rsidRPr="00D571F9">
              <w:t>EPITA</w:t>
            </w:r>
          </w:p>
        </w:tc>
        <w:tc>
          <w:tcPr>
            <w:tcW w:w="3986" w:type="pct"/>
          </w:tcPr>
          <w:p w14:paraId="31D82FC2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École Pour l’Informatique et des Techniques Avancées</w:t>
            </w:r>
          </w:p>
        </w:tc>
      </w:tr>
      <w:tr w:rsidR="00906AA5" w:rsidRPr="00D571F9" w14:paraId="3C881071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7FEB622E" w14:textId="77777777" w:rsidR="00906AA5" w:rsidRPr="00D571F9" w:rsidRDefault="00906AA5" w:rsidP="002B029F">
            <w:pPr>
              <w:jc w:val="left"/>
            </w:pPr>
            <w:r>
              <w:t>ESC</w:t>
            </w:r>
          </w:p>
        </w:tc>
        <w:tc>
          <w:tcPr>
            <w:tcW w:w="3986" w:type="pct"/>
          </w:tcPr>
          <w:p w14:paraId="04228D01" w14:textId="77777777" w:rsidR="00906AA5" w:rsidRPr="00D571F9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escrocs »</w:t>
            </w:r>
          </w:p>
        </w:tc>
      </w:tr>
      <w:tr w:rsidR="00906AA5" w:rsidRPr="00D571F9" w14:paraId="05388B51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AEB97EA" w14:textId="77777777" w:rsidR="00906AA5" w:rsidRPr="00D571F9" w:rsidRDefault="00906AA5" w:rsidP="002B029F">
            <w:pPr>
              <w:jc w:val="left"/>
            </w:pPr>
            <w:r>
              <w:rPr>
                <w:rFonts w:eastAsiaTheme="minorHAnsi"/>
              </w:rPr>
              <w:t>ODA</w:t>
            </w:r>
          </w:p>
        </w:tc>
        <w:tc>
          <w:tcPr>
            <w:tcW w:w="3986" w:type="pct"/>
          </w:tcPr>
          <w:p w14:paraId="4B2FD62E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Sous-ensemble fonctionnel « Gérer les œuvres d’art »</w:t>
            </w:r>
          </w:p>
        </w:tc>
      </w:tr>
      <w:tr w:rsidR="00906AA5" w:rsidRPr="00D571F9" w14:paraId="5F868A4C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545456A" w14:textId="77777777" w:rsidR="00906AA5" w:rsidRDefault="00906AA5" w:rsidP="002B029F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ORG</w:t>
            </w:r>
          </w:p>
        </w:tc>
        <w:tc>
          <w:tcPr>
            <w:tcW w:w="3986" w:type="pct"/>
          </w:tcPr>
          <w:p w14:paraId="2D84ED0B" w14:textId="77777777" w:rsidR="00906AA5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organisations criminelles »</w:t>
            </w:r>
          </w:p>
        </w:tc>
      </w:tr>
      <w:tr w:rsidR="00906AA5" w:rsidRPr="00D571F9" w14:paraId="5BC2A071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7747481" w14:textId="77777777" w:rsidR="00906AA5" w:rsidRPr="00D571F9" w:rsidRDefault="00906AA5" w:rsidP="002B029F">
            <w:pPr>
              <w:jc w:val="left"/>
            </w:pPr>
            <w:r w:rsidRPr="00D571F9">
              <w:t>SIGL</w:t>
            </w:r>
          </w:p>
        </w:tc>
        <w:tc>
          <w:tcPr>
            <w:tcW w:w="3986" w:type="pct"/>
          </w:tcPr>
          <w:p w14:paraId="59A64C1B" w14:textId="77777777" w:rsidR="00906AA5" w:rsidRPr="00D571F9" w:rsidRDefault="00906AA5" w:rsidP="002B02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Système d’Information et Génie Logiciel</w:t>
            </w:r>
          </w:p>
        </w:tc>
      </w:tr>
      <w:tr w:rsidR="00906AA5" w:rsidRPr="00D571F9" w14:paraId="059A372F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491F9D3" w14:textId="77777777" w:rsidR="00906AA5" w:rsidRPr="00D571F9" w:rsidRDefault="00906AA5" w:rsidP="002B029F">
            <w:pPr>
              <w:jc w:val="left"/>
            </w:pPr>
            <w:r>
              <w:t>SYGIME</w:t>
            </w:r>
          </w:p>
        </w:tc>
        <w:tc>
          <w:tcPr>
            <w:tcW w:w="3986" w:type="pct"/>
          </w:tcPr>
          <w:p w14:paraId="7F29E745" w14:textId="77777777" w:rsidR="00906AA5" w:rsidRPr="00D571F9" w:rsidRDefault="00906AA5" w:rsidP="002B029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 de Gestion Informatisée des Méchants Escrocs</w:t>
            </w:r>
          </w:p>
        </w:tc>
      </w:tr>
      <w:tr w:rsidR="00906AA5" w:rsidRPr="00D571F9" w14:paraId="56FD7AD4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0843B5F5" w14:textId="77777777" w:rsidR="00906AA5" w:rsidRPr="00D571F9" w:rsidRDefault="00906AA5" w:rsidP="002B029F">
            <w:r>
              <w:t>UE</w:t>
            </w:r>
          </w:p>
        </w:tc>
        <w:tc>
          <w:tcPr>
            <w:tcW w:w="3986" w:type="pct"/>
          </w:tcPr>
          <w:p w14:paraId="28A82E1B" w14:textId="77777777" w:rsidR="00906AA5" w:rsidRPr="00D571F9" w:rsidRDefault="00906AA5" w:rsidP="002B0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Union Européenne</w:t>
            </w:r>
          </w:p>
        </w:tc>
      </w:tr>
      <w:tr w:rsidR="00906AA5" w:rsidRPr="00D571F9" w14:paraId="17FBBD09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55DF99F" w14:textId="77777777" w:rsidR="00906AA5" w:rsidRPr="00D571F9" w:rsidRDefault="00906AA5" w:rsidP="002B029F">
            <w:r>
              <w:t>USE</w:t>
            </w:r>
          </w:p>
        </w:tc>
        <w:tc>
          <w:tcPr>
            <w:tcW w:w="3986" w:type="pct"/>
          </w:tcPr>
          <w:p w14:paraId="113E241A" w14:textId="77777777" w:rsidR="00906AA5" w:rsidRPr="00D571F9" w:rsidRDefault="00906AA5" w:rsidP="002B0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Ensemble fonctionnel « Utiliser le système SYGIME »</w:t>
            </w:r>
          </w:p>
        </w:tc>
      </w:tr>
      <w:tr w:rsidR="00906AA5" w:rsidRPr="00D571F9" w14:paraId="44F00C80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BF44FB4" w14:textId="77777777" w:rsidR="00906AA5" w:rsidRPr="00D571F9" w:rsidRDefault="00906AA5" w:rsidP="002B029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VOL</w:t>
            </w:r>
          </w:p>
        </w:tc>
        <w:tc>
          <w:tcPr>
            <w:tcW w:w="3986" w:type="pct"/>
          </w:tcPr>
          <w:p w14:paraId="26A28C60" w14:textId="77777777" w:rsidR="00906AA5" w:rsidRPr="00D571F9" w:rsidRDefault="00906AA5" w:rsidP="002B0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t>Sous-ensemble fonctionnel « Gérer les vols »</w:t>
            </w:r>
          </w:p>
        </w:tc>
      </w:tr>
      <w:tr w:rsidR="00906AA5" w:rsidRPr="00D571F9" w14:paraId="1B6A9E20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81C6B3B" w14:textId="77777777" w:rsidR="00906AA5" w:rsidRPr="00D571F9" w:rsidRDefault="00906AA5" w:rsidP="002B029F">
            <w:pPr>
              <w:rPr>
                <w:rFonts w:eastAsiaTheme="minorHAnsi"/>
              </w:rPr>
            </w:pPr>
          </w:p>
        </w:tc>
        <w:tc>
          <w:tcPr>
            <w:tcW w:w="3986" w:type="pct"/>
          </w:tcPr>
          <w:p w14:paraId="054AA362" w14:textId="77777777" w:rsidR="00906AA5" w:rsidRPr="00D571F9" w:rsidRDefault="00906AA5" w:rsidP="002B0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6440FBF4" w14:textId="77777777" w:rsidR="00906AA5" w:rsidRPr="00D571F9" w:rsidRDefault="00906AA5" w:rsidP="00906AA5">
      <w:pPr>
        <w:rPr>
          <w:rFonts w:cs="Tahoma"/>
          <w:color w:val="0000FF"/>
          <w:szCs w:val="28"/>
        </w:rPr>
      </w:pPr>
    </w:p>
    <w:p w14:paraId="2C0EA0AD" w14:textId="77777777" w:rsidR="00906AA5" w:rsidRPr="00D571F9" w:rsidRDefault="00906AA5" w:rsidP="00906AA5"/>
    <w:p w14:paraId="35B7D6E4" w14:textId="77777777" w:rsidR="00543453" w:rsidRPr="00906AA5" w:rsidRDefault="00543453">
      <w:pPr>
        <w:spacing w:before="0" w:after="0"/>
        <w:jc w:val="left"/>
      </w:pPr>
      <w:r w:rsidRPr="00906AA5">
        <w:br w:type="page"/>
      </w:r>
    </w:p>
    <w:p w14:paraId="10A668C8" w14:textId="77777777" w:rsidR="00642D3C" w:rsidRPr="00D571F9" w:rsidRDefault="00642D3C" w:rsidP="00642D3C">
      <w:pPr>
        <w:pStyle w:val="Titre1"/>
        <w:rPr>
          <w:lang w:val="fr-FR"/>
        </w:rPr>
      </w:pPr>
      <w:bookmarkStart w:id="8" w:name="_Toc373939999"/>
      <w:bookmarkStart w:id="9" w:name="_Toc375251831"/>
      <w:bookmarkStart w:id="10" w:name="_Toc377507771"/>
      <w:r>
        <w:rPr>
          <w:lang w:val="fr-FR"/>
        </w:rPr>
        <w:lastRenderedPageBreak/>
        <w:t>Documents référencés</w:t>
      </w:r>
      <w:bookmarkEnd w:id="8"/>
      <w:bookmarkEnd w:id="9"/>
      <w:bookmarkEnd w:id="10"/>
    </w:p>
    <w:p w14:paraId="5B0E7A0D" w14:textId="77777777" w:rsidR="00642D3C" w:rsidRPr="00D571F9" w:rsidRDefault="00642D3C" w:rsidP="00642D3C">
      <w:pPr>
        <w:pStyle w:val="Titre2"/>
      </w:pPr>
      <w:bookmarkStart w:id="11" w:name="_Toc338234471"/>
      <w:bookmarkStart w:id="12" w:name="_Toc373940000"/>
      <w:bookmarkStart w:id="13" w:name="_Toc375251832"/>
      <w:bookmarkStart w:id="14" w:name="_Toc338234470"/>
      <w:bookmarkStart w:id="15" w:name="_Toc377507772"/>
      <w:r w:rsidRPr="00D571F9">
        <w:t xml:space="preserve">Documents </w:t>
      </w:r>
      <w:bookmarkEnd w:id="11"/>
      <w:r>
        <w:t>de référence</w:t>
      </w:r>
      <w:bookmarkEnd w:id="12"/>
      <w:bookmarkEnd w:id="13"/>
      <w:bookmarkEnd w:id="15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642D3C" w:rsidRPr="00FA398D" w14:paraId="2FB11617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556D23CE" w14:textId="77777777" w:rsidR="00642D3C" w:rsidRPr="00255DE6" w:rsidRDefault="00642D3C" w:rsidP="002B029F">
            <w:pPr>
              <w:pStyle w:val="titretableau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N°</w:t>
            </w:r>
          </w:p>
        </w:tc>
        <w:tc>
          <w:tcPr>
            <w:tcW w:w="4090" w:type="dxa"/>
          </w:tcPr>
          <w:p w14:paraId="570382EE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Document</w:t>
            </w:r>
          </w:p>
        </w:tc>
        <w:tc>
          <w:tcPr>
            <w:tcW w:w="2057" w:type="dxa"/>
          </w:tcPr>
          <w:p w14:paraId="3CC2D049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Référence</w:t>
            </w:r>
          </w:p>
        </w:tc>
        <w:tc>
          <w:tcPr>
            <w:tcW w:w="2343" w:type="dxa"/>
          </w:tcPr>
          <w:p w14:paraId="18BD429C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Organisme</w:t>
            </w:r>
          </w:p>
        </w:tc>
      </w:tr>
      <w:tr w:rsidR="00642D3C" w:rsidRPr="00FA398D" w14:paraId="48DB6A02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37A94BC5" w14:textId="77777777" w:rsidR="00642D3C" w:rsidRPr="00255DE6" w:rsidRDefault="00642D3C" w:rsidP="00642D3C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4090" w:type="dxa"/>
          </w:tcPr>
          <w:p w14:paraId="74CC8F1E" w14:textId="2FB25F13" w:rsidR="00642D3C" w:rsidRPr="00255DE6" w:rsidRDefault="00642D3C" w:rsidP="00642D3C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Spécification Technique du Besoin</w:t>
            </w:r>
          </w:p>
        </w:tc>
        <w:tc>
          <w:tcPr>
            <w:tcW w:w="2057" w:type="dxa"/>
          </w:tcPr>
          <w:p w14:paraId="669B67D5" w14:textId="46E11D2C" w:rsidR="00642D3C" w:rsidRPr="00642D3C" w:rsidRDefault="00642D3C" w:rsidP="00642D3C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642D3C">
              <w:rPr>
                <w:rFonts w:ascii="Arial" w:hAnsi="Arial" w:cs="Arial"/>
                <w:sz w:val="18"/>
                <w:szCs w:val="18"/>
                <w:lang w:val="en-US"/>
              </w:rPr>
              <w:t>EPITA/SIGL/FLORENCE/AGL/SYGIME/STB</w:t>
            </w:r>
          </w:p>
        </w:tc>
        <w:tc>
          <w:tcPr>
            <w:tcW w:w="2343" w:type="dxa"/>
          </w:tcPr>
          <w:p w14:paraId="72EB52FB" w14:textId="3D7A07B3" w:rsidR="00642D3C" w:rsidRPr="00255DE6" w:rsidRDefault="00642D3C" w:rsidP="00642D3C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  <w:szCs w:val="18"/>
                <w:lang w:val="en-US"/>
              </w:rPr>
              <w:t>Groupe FLORENCE</w:t>
            </w:r>
          </w:p>
        </w:tc>
      </w:tr>
      <w:tr w:rsidR="00642D3C" w:rsidRPr="00255DE6" w14:paraId="4BEE341F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247EAE43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4090" w:type="dxa"/>
          </w:tcPr>
          <w:p w14:paraId="2AF00A85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Document de Démarche Méthodologique</w:t>
            </w:r>
          </w:p>
        </w:tc>
        <w:tc>
          <w:tcPr>
            <w:tcW w:w="2057" w:type="dxa"/>
          </w:tcPr>
          <w:p w14:paraId="55D06369" w14:textId="77777777" w:rsidR="00642D3C" w:rsidRPr="00255DE6" w:rsidRDefault="00642D3C" w:rsidP="002B029F">
            <w:pPr>
              <w:pStyle w:val="tableau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GB"/>
              </w:rPr>
              <w:t>INTG_STOCKHOLM_AGL_</w:t>
            </w:r>
            <w:r>
              <w:rPr>
                <w:rFonts w:ascii="Arial" w:hAnsi="Arial" w:cs="Arial"/>
                <w:sz w:val="18"/>
                <w:lang w:val="en-GB"/>
              </w:rPr>
              <w:t>DDM</w:t>
            </w:r>
          </w:p>
        </w:tc>
        <w:tc>
          <w:tcPr>
            <w:tcW w:w="2343" w:type="dxa"/>
          </w:tcPr>
          <w:p w14:paraId="36829DD8" w14:textId="77777777" w:rsidR="00642D3C" w:rsidRPr="00255DE6" w:rsidRDefault="00642D3C" w:rsidP="002B029F">
            <w:pPr>
              <w:pStyle w:val="tableau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US"/>
              </w:rPr>
              <w:t xml:space="preserve">Groupe </w:t>
            </w:r>
            <w:r>
              <w:rPr>
                <w:rFonts w:ascii="Arial" w:hAnsi="Arial" w:cs="Arial"/>
                <w:sz w:val="18"/>
                <w:lang w:val="en-US"/>
              </w:rPr>
              <w:t>STOCKHOLM</w:t>
            </w:r>
          </w:p>
        </w:tc>
      </w:tr>
      <w:tr w:rsidR="00642D3C" w:rsidRPr="00255DE6" w14:paraId="4D486F9B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0C525C23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4090" w:type="dxa"/>
          </w:tcPr>
          <w:p w14:paraId="4EA55A25" w14:textId="1480A9D8" w:rsidR="00642D3C" w:rsidRPr="00255DE6" w:rsidRDefault="00642D3C" w:rsidP="00642D3C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Template « </w:t>
            </w:r>
            <w:r>
              <w:rPr>
                <w:rFonts w:ascii="Arial" w:hAnsi="Arial" w:cs="Arial"/>
                <w:sz w:val="18"/>
              </w:rPr>
              <w:t>Conception</w:t>
            </w:r>
            <w:r w:rsidRPr="00255DE6">
              <w:rPr>
                <w:rFonts w:ascii="Arial" w:hAnsi="Arial" w:cs="Arial"/>
                <w:sz w:val="18"/>
              </w:rPr>
              <w:t> »</w:t>
            </w:r>
          </w:p>
        </w:tc>
        <w:tc>
          <w:tcPr>
            <w:tcW w:w="2057" w:type="dxa"/>
          </w:tcPr>
          <w:p w14:paraId="38801675" w14:textId="3D789633" w:rsidR="00642D3C" w:rsidRPr="00255DE6" w:rsidRDefault="00642D3C" w:rsidP="00642D3C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GB"/>
              </w:rPr>
              <w:t>INTG_STOCKHOLM_AGL_</w:t>
            </w:r>
            <w:r>
              <w:rPr>
                <w:rFonts w:ascii="Arial" w:hAnsi="Arial" w:cs="Arial"/>
                <w:sz w:val="18"/>
                <w:lang w:val="en-GB"/>
              </w:rPr>
              <w:t>CONC</w:t>
            </w:r>
            <w:r w:rsidRPr="00255DE6">
              <w:rPr>
                <w:rFonts w:ascii="Arial" w:hAnsi="Arial" w:cs="Arial"/>
                <w:sz w:val="18"/>
                <w:lang w:val="en-GB"/>
              </w:rPr>
              <w:t>_TEMPLATE</w:t>
            </w:r>
          </w:p>
        </w:tc>
        <w:tc>
          <w:tcPr>
            <w:tcW w:w="2343" w:type="dxa"/>
          </w:tcPr>
          <w:p w14:paraId="24EA5841" w14:textId="77777777" w:rsidR="00642D3C" w:rsidRPr="00255DE6" w:rsidRDefault="00642D3C" w:rsidP="002B029F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US"/>
              </w:rPr>
              <w:t xml:space="preserve">Groupe </w:t>
            </w:r>
            <w:r>
              <w:rPr>
                <w:rFonts w:ascii="Arial" w:hAnsi="Arial" w:cs="Arial"/>
                <w:sz w:val="18"/>
                <w:lang w:val="en-US"/>
              </w:rPr>
              <w:t>STOCKHOLM</w:t>
            </w:r>
          </w:p>
        </w:tc>
      </w:tr>
    </w:tbl>
    <w:p w14:paraId="6EEE7DC6" w14:textId="77777777" w:rsidR="00642D3C" w:rsidRPr="00255DE6" w:rsidRDefault="00642D3C" w:rsidP="00642D3C">
      <w:pPr>
        <w:rPr>
          <w:lang w:val="en-US"/>
        </w:rPr>
      </w:pPr>
    </w:p>
    <w:p w14:paraId="4E5C076B" w14:textId="77777777" w:rsidR="00642D3C" w:rsidRPr="00D571F9" w:rsidRDefault="00642D3C" w:rsidP="00642D3C">
      <w:pPr>
        <w:pStyle w:val="Titre2"/>
      </w:pPr>
      <w:bookmarkStart w:id="16" w:name="_Toc373940001"/>
      <w:bookmarkStart w:id="17" w:name="_Toc375251833"/>
      <w:bookmarkStart w:id="18" w:name="_Toc377507773"/>
      <w:bookmarkEnd w:id="14"/>
      <w:r>
        <w:t>Documents applicables</w:t>
      </w:r>
      <w:bookmarkEnd w:id="16"/>
      <w:bookmarkEnd w:id="17"/>
      <w:bookmarkEnd w:id="18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642D3C" w:rsidRPr="00FA398D" w14:paraId="4625898C" w14:textId="77777777" w:rsidTr="002B0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3B9582B1" w14:textId="77777777" w:rsidR="00642D3C" w:rsidRPr="00255DE6" w:rsidRDefault="00642D3C" w:rsidP="002B029F">
            <w:pPr>
              <w:pStyle w:val="titretableau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N°</w:t>
            </w:r>
          </w:p>
        </w:tc>
        <w:tc>
          <w:tcPr>
            <w:tcW w:w="4090" w:type="dxa"/>
          </w:tcPr>
          <w:p w14:paraId="71C38C93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Document</w:t>
            </w:r>
          </w:p>
        </w:tc>
        <w:tc>
          <w:tcPr>
            <w:tcW w:w="2057" w:type="dxa"/>
          </w:tcPr>
          <w:p w14:paraId="75F4E028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Référence</w:t>
            </w:r>
          </w:p>
        </w:tc>
        <w:tc>
          <w:tcPr>
            <w:tcW w:w="2343" w:type="dxa"/>
          </w:tcPr>
          <w:p w14:paraId="4E484901" w14:textId="77777777" w:rsidR="00642D3C" w:rsidRPr="00255DE6" w:rsidRDefault="00642D3C" w:rsidP="002B029F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Organisme</w:t>
            </w:r>
          </w:p>
        </w:tc>
      </w:tr>
      <w:tr w:rsidR="00642D3C" w:rsidRPr="00255DE6" w14:paraId="00735E8A" w14:textId="77777777" w:rsidTr="002B0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291AA610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55DE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090" w:type="dxa"/>
          </w:tcPr>
          <w:p w14:paraId="7E61845B" w14:textId="1520E7A6" w:rsidR="00642D3C" w:rsidRPr="00255DE6" w:rsidRDefault="00642D3C" w:rsidP="002B029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57" w:type="dxa"/>
          </w:tcPr>
          <w:p w14:paraId="7E1FA15F" w14:textId="4528F128" w:rsidR="00642D3C" w:rsidRPr="00255DE6" w:rsidRDefault="00642D3C" w:rsidP="002B029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343" w:type="dxa"/>
          </w:tcPr>
          <w:p w14:paraId="1E7EC5B4" w14:textId="4EB87302" w:rsidR="00642D3C" w:rsidRPr="00255DE6" w:rsidRDefault="00642D3C" w:rsidP="002B029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42D3C" w:rsidRPr="00255DE6" w14:paraId="0A9E8003" w14:textId="77777777" w:rsidTr="002B029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64FE86EF" w14:textId="77777777" w:rsidR="00642D3C" w:rsidRPr="00255DE6" w:rsidRDefault="00642D3C" w:rsidP="002B029F">
            <w:pPr>
              <w:pStyle w:val="tableau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4090" w:type="dxa"/>
          </w:tcPr>
          <w:p w14:paraId="138B5E83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057" w:type="dxa"/>
          </w:tcPr>
          <w:p w14:paraId="64B584CE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343" w:type="dxa"/>
          </w:tcPr>
          <w:p w14:paraId="22B4BC0A" w14:textId="77777777" w:rsidR="00642D3C" w:rsidRPr="00255DE6" w:rsidRDefault="00642D3C" w:rsidP="002B029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1B8A55E7" w14:textId="115FAEDA" w:rsidR="00134F53" w:rsidRDefault="004317B5" w:rsidP="00134F53">
      <w:pPr>
        <w:pStyle w:val="Titre1"/>
        <w:rPr>
          <w:lang w:val="fr-FR"/>
        </w:rPr>
      </w:pPr>
      <w:bookmarkStart w:id="19" w:name="_Toc377507774"/>
      <w:r>
        <w:rPr>
          <w:lang w:val="fr-FR"/>
        </w:rPr>
        <w:lastRenderedPageBreak/>
        <w:t>Décomposition des données</w:t>
      </w:r>
      <w:bookmarkEnd w:id="19"/>
    </w:p>
    <w:p w14:paraId="47A85A32" w14:textId="5986C775" w:rsidR="00444DCD" w:rsidRPr="00444DCD" w:rsidRDefault="00444DCD" w:rsidP="00444DCD">
      <w:r>
        <w:t xml:space="preserve">Le détail de chacun des diagrammes ci-dessous se trouve en partie </w:t>
      </w:r>
      <w:r>
        <w:rPr>
          <w:rFonts w:cs="Tahoma"/>
        </w:rPr>
        <w:t>§</w:t>
      </w:r>
      <w:r>
        <w:t>5 « Conception détaillée ».</w:t>
      </w:r>
    </w:p>
    <w:p w14:paraId="6E1CEDB2" w14:textId="022188BA" w:rsidR="0029266E" w:rsidRPr="0029266E" w:rsidRDefault="0029266E" w:rsidP="0029266E">
      <w:pPr>
        <w:pStyle w:val="Titre2"/>
      </w:pPr>
      <w:bookmarkStart w:id="20" w:name="_Toc377507775"/>
      <w:r>
        <w:t>Données persistantes</w:t>
      </w:r>
      <w:bookmarkEnd w:id="20"/>
    </w:p>
    <w:p w14:paraId="74B0F8CC" w14:textId="77777777" w:rsidR="0029266E" w:rsidRDefault="0029266E" w:rsidP="0029266E">
      <w:pPr>
        <w:keepNext/>
        <w:ind w:left="-1276" w:right="-1277"/>
      </w:pPr>
      <w:r>
        <w:rPr>
          <w:noProof/>
        </w:rPr>
        <w:drawing>
          <wp:inline distT="0" distB="0" distL="0" distR="0" wp14:anchorId="3F02980D" wp14:editId="00DDB500">
            <wp:extent cx="7343140" cy="718760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P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435" cy="7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A61E" w14:textId="77777777" w:rsidR="0029266E" w:rsidRDefault="0029266E" w:rsidP="0029266E">
      <w:pPr>
        <w:pStyle w:val="Lgende"/>
        <w:jc w:val="center"/>
      </w:pPr>
      <w:r>
        <w:t xml:space="preserve">Figure </w:t>
      </w:r>
      <w:fldSimple w:instr=" SEQ Figure \* ARABIC ">
        <w:r w:rsidR="00444DCD">
          <w:rPr>
            <w:noProof/>
          </w:rPr>
          <w:t>1</w:t>
        </w:r>
      </w:fldSimple>
      <w:r>
        <w:t xml:space="preserve"> : Modèle Physique de Données</w:t>
      </w:r>
    </w:p>
    <w:p w14:paraId="713040CE" w14:textId="3FCE850B" w:rsidR="00134F53" w:rsidRDefault="0029266E" w:rsidP="0029266E">
      <w:pPr>
        <w:pStyle w:val="Titre2"/>
      </w:pPr>
      <w:bookmarkStart w:id="21" w:name="_Toc377507776"/>
      <w:r>
        <w:lastRenderedPageBreak/>
        <w:t xml:space="preserve">Données non </w:t>
      </w:r>
      <w:r w:rsidR="00444DCD">
        <w:t>persistant</w:t>
      </w:r>
      <w:r>
        <w:t>es</w:t>
      </w:r>
      <w:bookmarkEnd w:id="21"/>
    </w:p>
    <w:p w14:paraId="0C75FCFB" w14:textId="77777777" w:rsidR="00444DCD" w:rsidRDefault="00444DCD" w:rsidP="00444DCD">
      <w:pPr>
        <w:keepNext/>
        <w:ind w:left="-1276" w:right="-1277"/>
      </w:pPr>
      <w:r>
        <w:rPr>
          <w:noProof/>
        </w:rPr>
        <w:drawing>
          <wp:inline distT="0" distB="0" distL="0" distR="0" wp14:anchorId="0E83BEB9" wp14:editId="41E0124D">
            <wp:extent cx="7336466" cy="5044376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42" cy="50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36E5" w14:textId="2D5BD903" w:rsidR="00444DCD" w:rsidRDefault="00444DCD" w:rsidP="00444DC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: Diagramme de classe</w:t>
      </w:r>
    </w:p>
    <w:p w14:paraId="4C2AEB90" w14:textId="77777777" w:rsidR="00444DCD" w:rsidRPr="00444DCD" w:rsidRDefault="00444DCD" w:rsidP="00444DCD">
      <w:pPr>
        <w:ind w:left="-1276" w:right="-1277"/>
      </w:pPr>
    </w:p>
    <w:p w14:paraId="1B09162C" w14:textId="6B1C4153" w:rsidR="00134F53" w:rsidRDefault="00E07431" w:rsidP="00134F53">
      <w:pPr>
        <w:pStyle w:val="Titre1"/>
        <w:rPr>
          <w:lang w:val="fr-FR"/>
        </w:rPr>
      </w:pPr>
      <w:bookmarkStart w:id="22" w:name="_Toc377507777"/>
      <w:r>
        <w:rPr>
          <w:lang w:val="fr-FR"/>
        </w:rPr>
        <w:lastRenderedPageBreak/>
        <w:t>Décomposition des processus</w:t>
      </w:r>
      <w:bookmarkEnd w:id="22"/>
    </w:p>
    <w:p w14:paraId="5FD4DE25" w14:textId="7E8DE1F5" w:rsidR="00A2311A" w:rsidRDefault="00312A7C" w:rsidP="00312A7C">
      <w:pPr>
        <w:pStyle w:val="Titre2"/>
      </w:pPr>
      <w:bookmarkStart w:id="23" w:name="_Toc377507778"/>
      <w:r>
        <w:t>Processus d’ajout</w:t>
      </w:r>
      <w:bookmarkEnd w:id="23"/>
    </w:p>
    <w:p w14:paraId="359D630D" w14:textId="77777777" w:rsidR="002C51A7" w:rsidRDefault="002C51A7" w:rsidP="002C51A7">
      <w:r>
        <w:t>Tous les processus portant sur un ajout d’objet se basent sur le diagramme de séquence suivant :</w:t>
      </w:r>
    </w:p>
    <w:p w14:paraId="75D3D38C" w14:textId="77777777" w:rsidR="002C51A7" w:rsidRDefault="002C51A7" w:rsidP="002C51A7">
      <w:pPr>
        <w:keepNext/>
        <w:ind w:left="-1276" w:right="-1277"/>
      </w:pPr>
      <w:r>
        <w:rPr>
          <w:noProof/>
        </w:rPr>
        <w:drawing>
          <wp:inline distT="0" distB="0" distL="0" distR="0" wp14:anchorId="2F6326C4" wp14:editId="6150F7BB">
            <wp:extent cx="7343775" cy="4185571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953" cy="41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32C" w14:textId="32CBE6E8" w:rsidR="002C51A7" w:rsidRDefault="002C51A7" w:rsidP="002C51A7">
      <w:pPr>
        <w:pStyle w:val="Lgende"/>
        <w:jc w:val="center"/>
      </w:pPr>
      <w:r>
        <w:t xml:space="preserve">Figure </w:t>
      </w:r>
      <w:fldSimple w:instr=" SEQ Figure \* ARABIC ">
        <w:r w:rsidR="00444DCD">
          <w:rPr>
            <w:noProof/>
          </w:rPr>
          <w:t>3</w:t>
        </w:r>
      </w:fldSimple>
      <w:r>
        <w:t xml:space="preserve"> : Diagramme de séquence "Ajout"</w:t>
      </w:r>
    </w:p>
    <w:tbl>
      <w:tblPr>
        <w:tblStyle w:val="TableauGrille4-Accentuation11"/>
        <w:tblW w:w="0" w:type="auto"/>
        <w:tblLook w:val="04A0" w:firstRow="1" w:lastRow="0" w:firstColumn="1" w:lastColumn="0" w:noHBand="0" w:noVBand="1"/>
      </w:tblPr>
      <w:tblGrid>
        <w:gridCol w:w="2603"/>
        <w:gridCol w:w="2986"/>
        <w:gridCol w:w="3472"/>
      </w:tblGrid>
      <w:tr w:rsidR="002C51A7" w14:paraId="622D7226" w14:textId="77777777" w:rsidTr="002C5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61BF7EBD" w14:textId="77777777" w:rsidR="002C51A7" w:rsidRPr="00C9007F" w:rsidRDefault="002C51A7" w:rsidP="00444DCD">
            <w:pPr>
              <w:rPr>
                <w:b w:val="0"/>
              </w:rPr>
            </w:pPr>
            <w:r w:rsidRPr="00C9007F">
              <w:rPr>
                <w:b w:val="0"/>
              </w:rPr>
              <w:t>Méthode</w:t>
            </w:r>
          </w:p>
        </w:tc>
        <w:tc>
          <w:tcPr>
            <w:tcW w:w="2986" w:type="dxa"/>
          </w:tcPr>
          <w:p w14:paraId="0A6E0529" w14:textId="77777777" w:rsidR="002C51A7" w:rsidRPr="00C9007F" w:rsidRDefault="002C51A7" w:rsidP="00444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Paramètre</w:t>
            </w:r>
            <w:r>
              <w:rPr>
                <w:b w:val="0"/>
              </w:rPr>
              <w:t>s</w:t>
            </w:r>
          </w:p>
        </w:tc>
        <w:tc>
          <w:tcPr>
            <w:tcW w:w="3472" w:type="dxa"/>
          </w:tcPr>
          <w:p w14:paraId="39C8A9F8" w14:textId="77777777" w:rsidR="002C51A7" w:rsidRPr="00C9007F" w:rsidRDefault="002C51A7" w:rsidP="00444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Description</w:t>
            </w:r>
          </w:p>
        </w:tc>
      </w:tr>
      <w:tr w:rsidR="002C51A7" w:rsidRPr="0065282F" w14:paraId="39469D35" w14:textId="77777777" w:rsidTr="002C5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0480FA98" w14:textId="77533E51" w:rsidR="002C51A7" w:rsidRPr="0065282F" w:rsidRDefault="002C51A7" w:rsidP="00444DCD">
            <w:pPr>
              <w:jc w:val="left"/>
            </w:pPr>
            <w:r>
              <w:t>addObject</w:t>
            </w:r>
          </w:p>
        </w:tc>
        <w:tc>
          <w:tcPr>
            <w:tcW w:w="2986" w:type="dxa"/>
          </w:tcPr>
          <w:p w14:paraId="631A4413" w14:textId="2FB797F5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object: objet à ajouter au format ObjectClass</w:t>
            </w:r>
          </w:p>
        </w:tc>
        <w:tc>
          <w:tcPr>
            <w:tcW w:w="3472" w:type="dxa"/>
          </w:tcPr>
          <w:p w14:paraId="01B28936" w14:textId="0E44DDDE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d’ajout d’un objet dans la base de données (passe d’un format ObjectClass au format requête SQL)</w:t>
            </w:r>
          </w:p>
        </w:tc>
      </w:tr>
      <w:tr w:rsidR="002C51A7" w:rsidRPr="0065282F" w14:paraId="5C4DD04C" w14:textId="77777777" w:rsidTr="002C5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6509C3C2" w14:textId="23B9917B" w:rsidR="002C51A7" w:rsidRPr="0065282F" w:rsidRDefault="002C51A7" w:rsidP="002C51A7">
            <w:pPr>
              <w:jc w:val="left"/>
            </w:pPr>
            <w:r>
              <w:t>controlObjectForm</w:t>
            </w:r>
          </w:p>
        </w:tc>
        <w:tc>
          <w:tcPr>
            <w:tcW w:w="2986" w:type="dxa"/>
          </w:tcPr>
          <w:p w14:paraId="42A7E196" w14:textId="210ED934" w:rsidR="002C51A7" w:rsidRPr="0065282F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3D8617DA" w14:textId="51AF583C" w:rsidR="002C51A7" w:rsidRPr="0065282F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de contrôle de format des informations contenues dans les champs renseignables de l’IHM</w:t>
            </w:r>
          </w:p>
        </w:tc>
      </w:tr>
      <w:tr w:rsidR="002C51A7" w:rsidRPr="0065282F" w14:paraId="3EBB298F" w14:textId="77777777" w:rsidTr="002C5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303CE61A" w14:textId="4ED8E66A" w:rsidR="002C51A7" w:rsidRPr="0065282F" w:rsidRDefault="002C51A7" w:rsidP="002C51A7">
            <w:pPr>
              <w:jc w:val="left"/>
            </w:pPr>
            <w:r>
              <w:t>confirmAddObjectForm</w:t>
            </w:r>
          </w:p>
        </w:tc>
        <w:tc>
          <w:tcPr>
            <w:tcW w:w="2986" w:type="dxa"/>
          </w:tcPr>
          <w:p w14:paraId="2B543BE7" w14:textId="720C4A92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98AD932" w14:textId="2543BE04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principale d’ajout d’un objet</w:t>
            </w:r>
          </w:p>
        </w:tc>
      </w:tr>
      <w:tr w:rsidR="002C51A7" w:rsidRPr="0065282F" w14:paraId="02E2D749" w14:textId="77777777" w:rsidTr="002C5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AEC56D2" w14:textId="5369CDC1" w:rsidR="002C51A7" w:rsidRDefault="002C51A7" w:rsidP="002C51A7">
            <w:pPr>
              <w:jc w:val="left"/>
            </w:pPr>
            <w:r>
              <w:t>insert</w:t>
            </w:r>
          </w:p>
        </w:tc>
        <w:tc>
          <w:tcPr>
            <w:tcW w:w="2986" w:type="dxa"/>
          </w:tcPr>
          <w:p w14:paraId="67CB8DBA" w14:textId="746390D9" w:rsidR="002C51A7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object: objet à ajouter au format requête SQL</w:t>
            </w:r>
          </w:p>
        </w:tc>
        <w:tc>
          <w:tcPr>
            <w:tcW w:w="3472" w:type="dxa"/>
          </w:tcPr>
          <w:p w14:paraId="070917CD" w14:textId="514D4C03" w:rsidR="002C51A7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passant une requête d’ajout à la base de données</w:t>
            </w:r>
          </w:p>
        </w:tc>
      </w:tr>
      <w:tr w:rsidR="002C51A7" w:rsidRPr="0065282F" w14:paraId="2DF8C08B" w14:textId="77777777" w:rsidTr="002C5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2D3616FC" w14:textId="7498DF7F" w:rsidR="002C51A7" w:rsidRPr="0065282F" w:rsidRDefault="002C51A7" w:rsidP="002C51A7">
            <w:pPr>
              <w:jc w:val="left"/>
            </w:pPr>
            <w:r>
              <w:t>newObject</w:t>
            </w:r>
          </w:p>
        </w:tc>
        <w:tc>
          <w:tcPr>
            <w:tcW w:w="2986" w:type="dxa"/>
          </w:tcPr>
          <w:p w14:paraId="0F1C98B1" w14:textId="27C307D2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71A7B4B" w14:textId="000FC05C" w:rsidR="002C51A7" w:rsidRPr="0065282F" w:rsidRDefault="002C51A7" w:rsidP="002C51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Construction d’un objet ObjectClass à partir des informations contenues dans les champs de l’IHM</w:t>
            </w:r>
          </w:p>
        </w:tc>
      </w:tr>
    </w:tbl>
    <w:p w14:paraId="7A3CB7FE" w14:textId="77777777" w:rsidR="002C51A7" w:rsidRDefault="002C51A7" w:rsidP="002C51A7">
      <w:pPr>
        <w:ind w:right="-1"/>
      </w:pPr>
    </w:p>
    <w:p w14:paraId="4C104507" w14:textId="378C2132" w:rsidR="002C51A7" w:rsidRDefault="002C51A7" w:rsidP="002C51A7">
      <w:pPr>
        <w:pStyle w:val="Titre2"/>
        <w:numPr>
          <w:ilvl w:val="1"/>
          <w:numId w:val="29"/>
        </w:numPr>
      </w:pPr>
      <w:bookmarkStart w:id="24" w:name="_Toc377507779"/>
      <w:r>
        <w:lastRenderedPageBreak/>
        <w:t>Processus d’édition</w:t>
      </w:r>
      <w:bookmarkEnd w:id="24"/>
    </w:p>
    <w:p w14:paraId="2734F06A" w14:textId="0606FE03" w:rsidR="002C51A7" w:rsidRDefault="002C51A7" w:rsidP="002C51A7">
      <w:r>
        <w:t>Tous les processus portant sur l’édition d’un objet se basent sur le diagramme de séquence suivant :</w:t>
      </w:r>
    </w:p>
    <w:p w14:paraId="34F7E84D" w14:textId="77777777" w:rsidR="002C51A7" w:rsidRDefault="002C51A7" w:rsidP="002C51A7">
      <w:pPr>
        <w:keepNext/>
        <w:ind w:left="-1276" w:right="-1277"/>
      </w:pPr>
      <w:r>
        <w:rPr>
          <w:noProof/>
        </w:rPr>
        <w:drawing>
          <wp:inline distT="0" distB="0" distL="0" distR="0" wp14:anchorId="5B5DF28A" wp14:editId="3E944CBE">
            <wp:extent cx="7381875" cy="5591558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302" cy="55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AFD" w14:textId="6BAF3F90" w:rsidR="002C51A7" w:rsidRDefault="002C51A7" w:rsidP="002C51A7">
      <w:pPr>
        <w:pStyle w:val="Lgende"/>
        <w:jc w:val="center"/>
      </w:pPr>
      <w:r>
        <w:t xml:space="preserve">Figure </w:t>
      </w:r>
      <w:fldSimple w:instr=" SEQ Figure \* ARABIC ">
        <w:r w:rsidR="00444DCD">
          <w:rPr>
            <w:noProof/>
          </w:rPr>
          <w:t>4</w:t>
        </w:r>
      </w:fldSimple>
      <w:r>
        <w:t xml:space="preserve"> : Diagramme de séquence "Edition"</w:t>
      </w:r>
    </w:p>
    <w:tbl>
      <w:tblPr>
        <w:tblStyle w:val="TableauGrille4-Accentuation11"/>
        <w:tblW w:w="0" w:type="auto"/>
        <w:tblLook w:val="04A0" w:firstRow="1" w:lastRow="0" w:firstColumn="1" w:lastColumn="0" w:noHBand="0" w:noVBand="1"/>
      </w:tblPr>
      <w:tblGrid>
        <w:gridCol w:w="2603"/>
        <w:gridCol w:w="2986"/>
        <w:gridCol w:w="3472"/>
      </w:tblGrid>
      <w:tr w:rsidR="002C51A7" w14:paraId="705F0273" w14:textId="77777777" w:rsidTr="00444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6877DA8" w14:textId="77777777" w:rsidR="002C51A7" w:rsidRPr="00C9007F" w:rsidRDefault="002C51A7" w:rsidP="00444DCD">
            <w:pPr>
              <w:rPr>
                <w:b w:val="0"/>
              </w:rPr>
            </w:pPr>
            <w:r w:rsidRPr="00C9007F">
              <w:rPr>
                <w:b w:val="0"/>
              </w:rPr>
              <w:t>Méthode</w:t>
            </w:r>
          </w:p>
        </w:tc>
        <w:tc>
          <w:tcPr>
            <w:tcW w:w="2986" w:type="dxa"/>
          </w:tcPr>
          <w:p w14:paraId="56EC7663" w14:textId="77777777" w:rsidR="002C51A7" w:rsidRPr="00C9007F" w:rsidRDefault="002C51A7" w:rsidP="00444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Paramètre</w:t>
            </w:r>
            <w:r>
              <w:rPr>
                <w:b w:val="0"/>
              </w:rPr>
              <w:t>s</w:t>
            </w:r>
          </w:p>
        </w:tc>
        <w:tc>
          <w:tcPr>
            <w:tcW w:w="3472" w:type="dxa"/>
          </w:tcPr>
          <w:p w14:paraId="4886A46F" w14:textId="77777777" w:rsidR="002C51A7" w:rsidRPr="00C9007F" w:rsidRDefault="002C51A7" w:rsidP="00444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Description</w:t>
            </w:r>
          </w:p>
        </w:tc>
      </w:tr>
      <w:tr w:rsidR="002C51A7" w:rsidRPr="0065282F" w14:paraId="14BDD9FE" w14:textId="77777777" w:rsidTr="00444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1DFB4037" w14:textId="77777777" w:rsidR="002C51A7" w:rsidRPr="0065282F" w:rsidRDefault="002C51A7" w:rsidP="00444DCD">
            <w:pPr>
              <w:jc w:val="left"/>
            </w:pPr>
            <w:r>
              <w:t>controlObjectForm</w:t>
            </w:r>
          </w:p>
        </w:tc>
        <w:tc>
          <w:tcPr>
            <w:tcW w:w="2986" w:type="dxa"/>
          </w:tcPr>
          <w:p w14:paraId="4ADB3773" w14:textId="77777777" w:rsidR="002C51A7" w:rsidRPr="0065282F" w:rsidRDefault="002C51A7" w:rsidP="00444D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6EB1CD4" w14:textId="77777777" w:rsidR="002C51A7" w:rsidRPr="0065282F" w:rsidRDefault="002C51A7" w:rsidP="00444D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de contrôle de format des informations contenues dans les champs renseignables de l’IHM</w:t>
            </w:r>
          </w:p>
        </w:tc>
      </w:tr>
      <w:tr w:rsidR="002C51A7" w:rsidRPr="0065282F" w14:paraId="77AEF906" w14:textId="77777777" w:rsidTr="00444D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5260AB1B" w14:textId="36996E18" w:rsidR="002C51A7" w:rsidRPr="0065282F" w:rsidRDefault="002C51A7" w:rsidP="002C51A7">
            <w:pPr>
              <w:jc w:val="left"/>
            </w:pPr>
            <w:r>
              <w:t>confirmEditObjectForm</w:t>
            </w:r>
          </w:p>
        </w:tc>
        <w:tc>
          <w:tcPr>
            <w:tcW w:w="2986" w:type="dxa"/>
          </w:tcPr>
          <w:p w14:paraId="61910FBC" w14:textId="77777777" w:rsidR="002C51A7" w:rsidRPr="0065282F" w:rsidRDefault="002C51A7" w:rsidP="00444D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151592D7" w14:textId="7A7A3ABA" w:rsidR="002C51A7" w:rsidRPr="0065282F" w:rsidRDefault="002C51A7" w:rsidP="002C51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principale d’édition d’un objet</w:t>
            </w:r>
          </w:p>
        </w:tc>
      </w:tr>
      <w:tr w:rsidR="00C54108" w:rsidRPr="0065282F" w14:paraId="622EE23E" w14:textId="77777777" w:rsidTr="00444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3188AB87" w14:textId="7487B451" w:rsidR="00C54108" w:rsidRDefault="00C54108" w:rsidP="00C54108">
            <w:pPr>
              <w:jc w:val="left"/>
            </w:pPr>
            <w:r>
              <w:t>editObject</w:t>
            </w:r>
          </w:p>
        </w:tc>
        <w:tc>
          <w:tcPr>
            <w:tcW w:w="2986" w:type="dxa"/>
          </w:tcPr>
          <w:p w14:paraId="63291935" w14:textId="151D8588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object: objet à éditer au format ObjectClass</w:t>
            </w:r>
          </w:p>
        </w:tc>
        <w:tc>
          <w:tcPr>
            <w:tcW w:w="3472" w:type="dxa"/>
          </w:tcPr>
          <w:p w14:paraId="3AB8E4D0" w14:textId="289880DC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d’édition d’un objet dans la base de données (passe d’un format ObjectClass au format requête SQL)</w:t>
            </w:r>
          </w:p>
        </w:tc>
      </w:tr>
      <w:tr w:rsidR="00C54108" w:rsidRPr="0065282F" w14:paraId="141A84E5" w14:textId="77777777" w:rsidTr="00444D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0FF95482" w14:textId="5869093A" w:rsidR="00C54108" w:rsidRDefault="00C54108" w:rsidP="00C54108">
            <w:pPr>
              <w:jc w:val="left"/>
            </w:pPr>
            <w:r>
              <w:lastRenderedPageBreak/>
              <w:t>getObject</w:t>
            </w:r>
          </w:p>
        </w:tc>
        <w:tc>
          <w:tcPr>
            <w:tcW w:w="2986" w:type="dxa"/>
          </w:tcPr>
          <w:p w14:paraId="6B2BBE9D" w14:textId="71B73D0B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472" w:type="dxa"/>
          </w:tcPr>
          <w:p w14:paraId="083C8081" w14:textId="57D8370A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de récupération d’un objet à partir de son identifiant</w:t>
            </w:r>
          </w:p>
        </w:tc>
      </w:tr>
      <w:tr w:rsidR="00C54108" w:rsidRPr="0065282F" w14:paraId="2C08E892" w14:textId="77777777" w:rsidTr="00444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695A8162" w14:textId="77777777" w:rsidR="00C54108" w:rsidRPr="0065282F" w:rsidRDefault="00C54108" w:rsidP="00C54108">
            <w:pPr>
              <w:jc w:val="left"/>
            </w:pPr>
            <w:r>
              <w:t>newObject</w:t>
            </w:r>
          </w:p>
        </w:tc>
        <w:tc>
          <w:tcPr>
            <w:tcW w:w="2986" w:type="dxa"/>
          </w:tcPr>
          <w:p w14:paraId="50226EAF" w14:textId="77777777" w:rsidR="00C54108" w:rsidRPr="0065282F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infos: informations contenues dans les champs de l’IHM</w:t>
            </w:r>
          </w:p>
        </w:tc>
        <w:tc>
          <w:tcPr>
            <w:tcW w:w="3472" w:type="dxa"/>
          </w:tcPr>
          <w:p w14:paraId="53FD007F" w14:textId="77777777" w:rsidR="00C54108" w:rsidRPr="0065282F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Construction d’un objet ObjectClass à partir des informations contenues dans les champs de l’IHM</w:t>
            </w:r>
          </w:p>
        </w:tc>
      </w:tr>
      <w:tr w:rsidR="00C54108" w:rsidRPr="0065282F" w14:paraId="7FCA9A88" w14:textId="77777777" w:rsidTr="00444D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8816D35" w14:textId="06B75FEC" w:rsidR="00C54108" w:rsidRDefault="00C54108" w:rsidP="00C54108">
            <w:pPr>
              <w:jc w:val="left"/>
            </w:pPr>
            <w:r>
              <w:t>select</w:t>
            </w:r>
          </w:p>
        </w:tc>
        <w:tc>
          <w:tcPr>
            <w:tcW w:w="2986" w:type="dxa"/>
          </w:tcPr>
          <w:p w14:paraId="28476A64" w14:textId="31F6897F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472" w:type="dxa"/>
          </w:tcPr>
          <w:p w14:paraId="56C93387" w14:textId="218848AC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passant une requête de récupération à la base de données</w:t>
            </w:r>
          </w:p>
        </w:tc>
      </w:tr>
      <w:tr w:rsidR="00C54108" w:rsidRPr="0065282F" w14:paraId="73B1812B" w14:textId="77777777" w:rsidTr="00444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3" w:type="dxa"/>
          </w:tcPr>
          <w:p w14:paraId="4D2573F3" w14:textId="2764C0FE" w:rsidR="00C54108" w:rsidRDefault="00C54108" w:rsidP="00C54108">
            <w:pPr>
              <w:jc w:val="left"/>
            </w:pPr>
            <w:r>
              <w:t>update</w:t>
            </w:r>
          </w:p>
        </w:tc>
        <w:tc>
          <w:tcPr>
            <w:tcW w:w="2986" w:type="dxa"/>
          </w:tcPr>
          <w:p w14:paraId="30DE17A1" w14:textId="5F4C8BFD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object: objet à éditer au format requête SQL</w:t>
            </w:r>
          </w:p>
        </w:tc>
        <w:tc>
          <w:tcPr>
            <w:tcW w:w="3472" w:type="dxa"/>
          </w:tcPr>
          <w:p w14:paraId="533D59F9" w14:textId="16A36033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passant une requête d’édition à la base de données</w:t>
            </w:r>
          </w:p>
        </w:tc>
      </w:tr>
    </w:tbl>
    <w:p w14:paraId="6CCEFA1C" w14:textId="77777777" w:rsidR="002C51A7" w:rsidRPr="002C51A7" w:rsidRDefault="002C51A7" w:rsidP="002C51A7">
      <w:pPr>
        <w:ind w:right="-1"/>
      </w:pPr>
    </w:p>
    <w:p w14:paraId="795CC6A3" w14:textId="6EBECA06" w:rsidR="00C54108" w:rsidRDefault="00C54108" w:rsidP="00C54108">
      <w:pPr>
        <w:pStyle w:val="Titre2"/>
        <w:numPr>
          <w:ilvl w:val="1"/>
          <w:numId w:val="30"/>
        </w:numPr>
      </w:pPr>
      <w:bookmarkStart w:id="25" w:name="_Toc377507780"/>
      <w:r>
        <w:t>Processus de suppression</w:t>
      </w:r>
      <w:bookmarkEnd w:id="25"/>
    </w:p>
    <w:p w14:paraId="773D5DD0" w14:textId="011E6D40" w:rsidR="00C54108" w:rsidRDefault="00C54108" w:rsidP="00C54108">
      <w:r>
        <w:t>Tous les processus portant sur la suppression d’un objet se basent sur le diagramme de séquence suivant :</w:t>
      </w:r>
    </w:p>
    <w:p w14:paraId="0844E57C" w14:textId="77777777" w:rsidR="00C54108" w:rsidRDefault="00C54108" w:rsidP="00C54108">
      <w:pPr>
        <w:keepNext/>
        <w:ind w:left="-1276" w:right="-1277"/>
      </w:pPr>
      <w:r>
        <w:rPr>
          <w:noProof/>
        </w:rPr>
        <w:drawing>
          <wp:inline distT="0" distB="0" distL="0" distR="0" wp14:anchorId="28E8E4C1" wp14:editId="45277767">
            <wp:extent cx="7391302" cy="3973358"/>
            <wp:effectExtent l="0" t="0" r="63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302" cy="39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6F55" w14:textId="7B718026" w:rsidR="00C54108" w:rsidRDefault="00C54108" w:rsidP="00C54108">
      <w:pPr>
        <w:pStyle w:val="Lgende"/>
        <w:jc w:val="center"/>
      </w:pPr>
      <w:r>
        <w:t xml:space="preserve">Figure </w:t>
      </w:r>
      <w:fldSimple w:instr=" SEQ Figure \* ARABIC ">
        <w:r w:rsidR="00444DCD">
          <w:rPr>
            <w:noProof/>
          </w:rPr>
          <w:t>5</w:t>
        </w:r>
      </w:fldSimple>
      <w:r>
        <w:t xml:space="preserve"> : Diagramme de séquence "Suppression"</w:t>
      </w:r>
    </w:p>
    <w:tbl>
      <w:tblPr>
        <w:tblStyle w:val="TableauGrille4-Accentuation11"/>
        <w:tblW w:w="0" w:type="auto"/>
        <w:tblLook w:val="04A0" w:firstRow="1" w:lastRow="0" w:firstColumn="1" w:lastColumn="0" w:noHBand="0" w:noVBand="1"/>
      </w:tblPr>
      <w:tblGrid>
        <w:gridCol w:w="2816"/>
        <w:gridCol w:w="2893"/>
        <w:gridCol w:w="3352"/>
      </w:tblGrid>
      <w:tr w:rsidR="00C54108" w14:paraId="1F4E04EA" w14:textId="77777777" w:rsidTr="00C54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4ECFECF0" w14:textId="77777777" w:rsidR="00C54108" w:rsidRPr="00C9007F" w:rsidRDefault="00C54108" w:rsidP="00444DCD">
            <w:pPr>
              <w:rPr>
                <w:b w:val="0"/>
              </w:rPr>
            </w:pPr>
            <w:r w:rsidRPr="00C9007F">
              <w:rPr>
                <w:b w:val="0"/>
              </w:rPr>
              <w:t>Méthode</w:t>
            </w:r>
          </w:p>
        </w:tc>
        <w:tc>
          <w:tcPr>
            <w:tcW w:w="2893" w:type="dxa"/>
          </w:tcPr>
          <w:p w14:paraId="19C1A3F5" w14:textId="77777777" w:rsidR="00C54108" w:rsidRPr="00C9007F" w:rsidRDefault="00C54108" w:rsidP="00444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Paramètre</w:t>
            </w:r>
            <w:r>
              <w:rPr>
                <w:b w:val="0"/>
              </w:rPr>
              <w:t>s</w:t>
            </w:r>
          </w:p>
        </w:tc>
        <w:tc>
          <w:tcPr>
            <w:tcW w:w="3352" w:type="dxa"/>
          </w:tcPr>
          <w:p w14:paraId="34BBAFA4" w14:textId="77777777" w:rsidR="00C54108" w:rsidRPr="00C9007F" w:rsidRDefault="00C54108" w:rsidP="00444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9007F">
              <w:rPr>
                <w:b w:val="0"/>
              </w:rPr>
              <w:t>Description</w:t>
            </w:r>
          </w:p>
        </w:tc>
      </w:tr>
      <w:tr w:rsidR="00C54108" w:rsidRPr="0065282F" w14:paraId="3E6C2B96" w14:textId="77777777" w:rsidTr="00C54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0C929A74" w14:textId="5CD742FF" w:rsidR="00C54108" w:rsidRPr="0065282F" w:rsidRDefault="00C54108" w:rsidP="00C54108">
            <w:pPr>
              <w:jc w:val="left"/>
            </w:pPr>
            <w:r>
              <w:t>confirmDeleteObjectForm</w:t>
            </w:r>
          </w:p>
        </w:tc>
        <w:tc>
          <w:tcPr>
            <w:tcW w:w="2893" w:type="dxa"/>
          </w:tcPr>
          <w:p w14:paraId="6F3C0BF6" w14:textId="26FB6FC6" w:rsidR="00C54108" w:rsidRPr="0065282F" w:rsidRDefault="00C54108" w:rsidP="00444D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identifiant d’objet à supprimer</w:t>
            </w:r>
          </w:p>
        </w:tc>
        <w:tc>
          <w:tcPr>
            <w:tcW w:w="3352" w:type="dxa"/>
          </w:tcPr>
          <w:p w14:paraId="6DA3C291" w14:textId="2007F926" w:rsidR="00C54108" w:rsidRPr="0065282F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principale de suppression d’un objet</w:t>
            </w:r>
          </w:p>
        </w:tc>
      </w:tr>
      <w:tr w:rsidR="00C54108" w:rsidRPr="0065282F" w14:paraId="6D420489" w14:textId="77777777" w:rsidTr="00C54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58B78F2C" w14:textId="2574F5C9" w:rsidR="00C54108" w:rsidRDefault="00C54108" w:rsidP="00C54108">
            <w:pPr>
              <w:jc w:val="left"/>
            </w:pPr>
            <w:r>
              <w:t>delete</w:t>
            </w:r>
          </w:p>
        </w:tc>
        <w:tc>
          <w:tcPr>
            <w:tcW w:w="2893" w:type="dxa"/>
          </w:tcPr>
          <w:p w14:paraId="14FC6008" w14:textId="1305E076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 à supprimer</w:t>
            </w:r>
          </w:p>
        </w:tc>
        <w:tc>
          <w:tcPr>
            <w:tcW w:w="3352" w:type="dxa"/>
          </w:tcPr>
          <w:p w14:paraId="30FCCC9A" w14:textId="0342105C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passant une requête de suppression à la base de données</w:t>
            </w:r>
          </w:p>
        </w:tc>
      </w:tr>
      <w:tr w:rsidR="00C54108" w:rsidRPr="0065282F" w14:paraId="11F5FFD7" w14:textId="77777777" w:rsidTr="00C54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56D0FD85" w14:textId="7F73A471" w:rsidR="00C54108" w:rsidRDefault="00C54108" w:rsidP="00C54108">
            <w:pPr>
              <w:jc w:val="left"/>
            </w:pPr>
            <w:r>
              <w:lastRenderedPageBreak/>
              <w:t>deleteObject</w:t>
            </w:r>
          </w:p>
        </w:tc>
        <w:tc>
          <w:tcPr>
            <w:tcW w:w="2893" w:type="dxa"/>
          </w:tcPr>
          <w:p w14:paraId="2A9AC3F7" w14:textId="1BA1F19B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identifiant d’objet à supprimer</w:t>
            </w:r>
          </w:p>
        </w:tc>
        <w:tc>
          <w:tcPr>
            <w:tcW w:w="3352" w:type="dxa"/>
          </w:tcPr>
          <w:p w14:paraId="0E5C9CBF" w14:textId="7B7E9604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de suppression d’un objet dans la base de données (passe d’un format ObjectClass au format requête SQL)</w:t>
            </w:r>
          </w:p>
        </w:tc>
      </w:tr>
      <w:tr w:rsidR="00C54108" w:rsidRPr="0065282F" w14:paraId="1BFF3BEC" w14:textId="77777777" w:rsidTr="00C54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25649447" w14:textId="77777777" w:rsidR="00C54108" w:rsidRDefault="00C54108" w:rsidP="00C54108">
            <w:pPr>
              <w:jc w:val="left"/>
            </w:pPr>
            <w:r>
              <w:t>getObject</w:t>
            </w:r>
          </w:p>
        </w:tc>
        <w:tc>
          <w:tcPr>
            <w:tcW w:w="2893" w:type="dxa"/>
          </w:tcPr>
          <w:p w14:paraId="1E9931F9" w14:textId="77777777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352" w:type="dxa"/>
          </w:tcPr>
          <w:p w14:paraId="761EF08D" w14:textId="77777777" w:rsidR="00C54108" w:rsidRDefault="00C54108" w:rsidP="00C5410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 de récupération d’un objet à partir de son identifiant</w:t>
            </w:r>
          </w:p>
        </w:tc>
      </w:tr>
      <w:tr w:rsidR="00C54108" w:rsidRPr="0065282F" w14:paraId="28105200" w14:textId="77777777" w:rsidTr="00C54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dxa"/>
          </w:tcPr>
          <w:p w14:paraId="22F760C5" w14:textId="77777777" w:rsidR="00C54108" w:rsidRDefault="00C54108" w:rsidP="00C54108">
            <w:pPr>
              <w:jc w:val="left"/>
            </w:pPr>
            <w:r>
              <w:t>select</w:t>
            </w:r>
          </w:p>
        </w:tc>
        <w:tc>
          <w:tcPr>
            <w:tcW w:w="2893" w:type="dxa"/>
          </w:tcPr>
          <w:p w14:paraId="07481F91" w14:textId="77777777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id: identifiant d’objet</w:t>
            </w:r>
          </w:p>
        </w:tc>
        <w:tc>
          <w:tcPr>
            <w:tcW w:w="3352" w:type="dxa"/>
          </w:tcPr>
          <w:p w14:paraId="74EFA16A" w14:textId="77777777" w:rsidR="00C54108" w:rsidRDefault="00C54108" w:rsidP="00C541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passant une requête de récupération à la base de données</w:t>
            </w:r>
          </w:p>
        </w:tc>
      </w:tr>
    </w:tbl>
    <w:p w14:paraId="7D68649D" w14:textId="77777777" w:rsidR="00C54108" w:rsidRPr="002C51A7" w:rsidRDefault="00C54108" w:rsidP="00C54108">
      <w:pPr>
        <w:ind w:right="-1"/>
      </w:pPr>
    </w:p>
    <w:p w14:paraId="539D13DF" w14:textId="77777777" w:rsidR="002C51A7" w:rsidRPr="002C51A7" w:rsidRDefault="002C51A7" w:rsidP="002C51A7">
      <w:pPr>
        <w:ind w:right="-1"/>
      </w:pPr>
    </w:p>
    <w:p w14:paraId="3707904A" w14:textId="447A7FB1" w:rsidR="00134F53" w:rsidRPr="00906AA5" w:rsidRDefault="00B17B5B" w:rsidP="00134F53">
      <w:pPr>
        <w:pStyle w:val="Titre1"/>
        <w:rPr>
          <w:lang w:val="fr-FR"/>
        </w:rPr>
      </w:pPr>
      <w:bookmarkStart w:id="26" w:name="_Toc377507781"/>
      <w:r>
        <w:rPr>
          <w:lang w:val="fr-FR"/>
        </w:rPr>
        <w:lastRenderedPageBreak/>
        <w:t>Conception détaillée</w:t>
      </w:r>
      <w:bookmarkEnd w:id="26"/>
    </w:p>
    <w:p w14:paraId="59A78A81" w14:textId="2D9E1CDF" w:rsidR="00134F53" w:rsidRPr="00906AA5" w:rsidRDefault="00B17B5B" w:rsidP="00134F53">
      <w:pPr>
        <w:pStyle w:val="Titre2"/>
      </w:pPr>
      <w:bookmarkStart w:id="27" w:name="_Toc377507782"/>
      <w:r>
        <w:t>Processus détaillés</w:t>
      </w:r>
      <w:bookmarkEnd w:id="27"/>
    </w:p>
    <w:p w14:paraId="4AF549A7" w14:textId="1157B532" w:rsidR="00134F53" w:rsidRDefault="00E07431" w:rsidP="00134F53">
      <w:r>
        <w:t>Sans objet.</w:t>
      </w:r>
    </w:p>
    <w:p w14:paraId="5C49ABFB" w14:textId="45681F4A" w:rsidR="00E07431" w:rsidRPr="00E07431" w:rsidRDefault="00E07431" w:rsidP="00134F53">
      <w:r w:rsidRPr="00E07431">
        <w:t>Aucun des algorithmes du produit SYGIME n’est complexe. S</w:t>
      </w:r>
      <w:r>
        <w:t>YGIME est composé uniquement de CRUD.</w:t>
      </w:r>
    </w:p>
    <w:p w14:paraId="00CEB032" w14:textId="46BEA02C" w:rsidR="00134F53" w:rsidRDefault="00B17B5B" w:rsidP="00134F53">
      <w:pPr>
        <w:pStyle w:val="Titre2"/>
        <w:rPr>
          <w:lang w:val="en-US"/>
        </w:rPr>
      </w:pPr>
      <w:bookmarkStart w:id="28" w:name="_Toc377507783"/>
      <w:r>
        <w:rPr>
          <w:lang w:val="en-US"/>
        </w:rPr>
        <w:t>Données détaillées</w:t>
      </w:r>
      <w:bookmarkEnd w:id="28"/>
    </w:p>
    <w:p w14:paraId="15720D28" w14:textId="3B36255F" w:rsidR="00E07431" w:rsidRDefault="00E07431" w:rsidP="00E07431">
      <w:pPr>
        <w:pStyle w:val="Titre3"/>
        <w:rPr>
          <w:lang w:val="en-US"/>
        </w:rPr>
      </w:pPr>
      <w:bookmarkStart w:id="29" w:name="_Toc377507784"/>
      <w:r>
        <w:rPr>
          <w:lang w:val="en-US"/>
        </w:rPr>
        <w:t>Données persistantes</w:t>
      </w:r>
      <w:bookmarkEnd w:id="29"/>
    </w:p>
    <w:p w14:paraId="05A57501" w14:textId="294EA361" w:rsidR="00E07431" w:rsidRPr="00E07431" w:rsidRDefault="00E07431" w:rsidP="00314AAF">
      <w:pPr>
        <w:pStyle w:val="Titre4"/>
      </w:pPr>
      <w:r>
        <w:t>Table « </w:t>
      </w:r>
      <w:r w:rsidRPr="00314AAF">
        <w:t>EcoleObjet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48C8B8FD" w14:textId="77777777" w:rsidTr="002B029F">
        <w:tc>
          <w:tcPr>
            <w:tcW w:w="1250" w:type="pct"/>
          </w:tcPr>
          <w:p w14:paraId="37865A8A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84C3C4C" w14:textId="55565BFC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5FB1F31E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E07431" w:rsidRPr="00E07431" w14:paraId="0C3F465B" w14:textId="77777777" w:rsidTr="002B029F">
        <w:tc>
          <w:tcPr>
            <w:tcW w:w="1250" w:type="pct"/>
          </w:tcPr>
          <w:p w14:paraId="576D9BC0" w14:textId="141E0BFB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ecole_id</w:t>
            </w:r>
          </w:p>
        </w:tc>
        <w:tc>
          <w:tcPr>
            <w:tcW w:w="1250" w:type="pct"/>
          </w:tcPr>
          <w:p w14:paraId="22FCE66D" w14:textId="2B876365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5B20969F" w14:textId="7DA92C14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l’école</w:t>
            </w:r>
          </w:p>
        </w:tc>
      </w:tr>
      <w:tr w:rsidR="00E07431" w:rsidRPr="00E07431" w14:paraId="7903F3E5" w14:textId="77777777" w:rsidTr="002B029F">
        <w:tc>
          <w:tcPr>
            <w:tcW w:w="1250" w:type="pct"/>
          </w:tcPr>
          <w:p w14:paraId="727AB672" w14:textId="129A6461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ecole_valeur</w:t>
            </w:r>
          </w:p>
        </w:tc>
        <w:tc>
          <w:tcPr>
            <w:tcW w:w="1250" w:type="pct"/>
          </w:tcPr>
          <w:p w14:paraId="68B625C1" w14:textId="48099D01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ED33E26" w14:textId="77BD3CF3" w:rsidR="00E07431" w:rsidRPr="00E07431" w:rsidRDefault="00314AA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l’école</w:t>
            </w:r>
          </w:p>
        </w:tc>
      </w:tr>
    </w:tbl>
    <w:p w14:paraId="6F63BD4D" w14:textId="383E752C" w:rsidR="00314AAF" w:rsidRPr="00E07431" w:rsidRDefault="00314AAF" w:rsidP="00314AAF">
      <w:pPr>
        <w:pStyle w:val="Titre4"/>
      </w:pPr>
      <w:r>
        <w:t>Table « EpoqueObjet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39B9CEF5" w14:textId="77777777" w:rsidTr="002B029F">
        <w:tc>
          <w:tcPr>
            <w:tcW w:w="1250" w:type="pct"/>
          </w:tcPr>
          <w:p w14:paraId="606227EF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0A2EA7F" w14:textId="20035FDF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750AC879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5E7B00FD" w14:textId="77777777" w:rsidTr="002B029F">
        <w:tc>
          <w:tcPr>
            <w:tcW w:w="1250" w:type="pct"/>
          </w:tcPr>
          <w:p w14:paraId="2845505E" w14:textId="7DC215EB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epoque_id</w:t>
            </w:r>
          </w:p>
        </w:tc>
        <w:tc>
          <w:tcPr>
            <w:tcW w:w="1250" w:type="pct"/>
          </w:tcPr>
          <w:p w14:paraId="0628E4F1" w14:textId="75AE3929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69E3AD44" w14:textId="00A486B6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l’époque</w:t>
            </w:r>
          </w:p>
        </w:tc>
      </w:tr>
      <w:tr w:rsidR="00314AAF" w:rsidRPr="00E07431" w14:paraId="1FFFA032" w14:textId="77777777" w:rsidTr="002B029F">
        <w:tc>
          <w:tcPr>
            <w:tcW w:w="1250" w:type="pct"/>
          </w:tcPr>
          <w:p w14:paraId="2FE1CA58" w14:textId="5491FE49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epoque_valeur</w:t>
            </w:r>
          </w:p>
        </w:tc>
        <w:tc>
          <w:tcPr>
            <w:tcW w:w="1250" w:type="pct"/>
          </w:tcPr>
          <w:p w14:paraId="041C630C" w14:textId="6308117C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0106500" w14:textId="3DD4AD9D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l’époque</w:t>
            </w:r>
          </w:p>
        </w:tc>
      </w:tr>
    </w:tbl>
    <w:p w14:paraId="58D7D48F" w14:textId="651132F3" w:rsidR="00E07431" w:rsidRPr="00E07431" w:rsidRDefault="00E07431" w:rsidP="00314AAF">
      <w:pPr>
        <w:pStyle w:val="Titre4"/>
      </w:pPr>
      <w:r>
        <w:t>Table « </w:t>
      </w:r>
      <w:r w:rsidR="00314AAF">
        <w:t>Escroc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4756872C" w14:textId="77777777" w:rsidTr="002B029F">
        <w:tc>
          <w:tcPr>
            <w:tcW w:w="1250" w:type="pct"/>
          </w:tcPr>
          <w:p w14:paraId="6B0263C3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55BA2CAB" w14:textId="26BE240C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62508DA3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79E86841" w14:textId="77777777" w:rsidTr="002B029F">
        <w:tc>
          <w:tcPr>
            <w:tcW w:w="1250" w:type="pct"/>
          </w:tcPr>
          <w:p w14:paraId="5D8C7E78" w14:textId="74D83ADE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escroc_id</w:t>
            </w:r>
          </w:p>
        </w:tc>
        <w:tc>
          <w:tcPr>
            <w:tcW w:w="1250" w:type="pct"/>
          </w:tcPr>
          <w:p w14:paraId="71DCB97A" w14:textId="265743AC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3BC46F23" w14:textId="7CCBDC0C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décrivant l’escroc</w:t>
            </w:r>
          </w:p>
        </w:tc>
      </w:tr>
      <w:tr w:rsidR="00314AAF" w:rsidRPr="00E07431" w14:paraId="6C020F2C" w14:textId="77777777" w:rsidTr="002B029F">
        <w:tc>
          <w:tcPr>
            <w:tcW w:w="1250" w:type="pct"/>
          </w:tcPr>
          <w:p w14:paraId="63F47DF2" w14:textId="2B99373B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ecole_id</w:t>
            </w:r>
          </w:p>
        </w:tc>
        <w:tc>
          <w:tcPr>
            <w:tcW w:w="1250" w:type="pct"/>
          </w:tcPr>
          <w:p w14:paraId="3590A254" w14:textId="2FE8A1B6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8B03C32" w14:textId="0A907D57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 de prédilection d’objets volés</w:t>
            </w:r>
          </w:p>
        </w:tc>
      </w:tr>
      <w:tr w:rsidR="00314AAF" w:rsidRPr="00E07431" w14:paraId="108639F0" w14:textId="77777777" w:rsidTr="002B029F">
        <w:tc>
          <w:tcPr>
            <w:tcW w:w="1250" w:type="pct"/>
          </w:tcPr>
          <w:p w14:paraId="260CEFFD" w14:textId="64252B40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epoque_id</w:t>
            </w:r>
          </w:p>
        </w:tc>
        <w:tc>
          <w:tcPr>
            <w:tcW w:w="1250" w:type="pct"/>
          </w:tcPr>
          <w:p w14:paraId="595F910E" w14:textId="00F91C62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424C9F40" w14:textId="6FC27ED1" w:rsidR="00314AAF" w:rsidRPr="00E07431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 de prédilection d’objets volés</w:t>
            </w:r>
          </w:p>
        </w:tc>
      </w:tr>
      <w:tr w:rsidR="00314AAF" w:rsidRPr="00E07431" w14:paraId="74146D92" w14:textId="77777777" w:rsidTr="002B029F">
        <w:tc>
          <w:tcPr>
            <w:tcW w:w="1250" w:type="pct"/>
          </w:tcPr>
          <w:p w14:paraId="68140DEF" w14:textId="13880001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type_id</w:t>
            </w:r>
          </w:p>
        </w:tc>
        <w:tc>
          <w:tcPr>
            <w:tcW w:w="1250" w:type="pct"/>
          </w:tcPr>
          <w:p w14:paraId="64676D1A" w14:textId="6374F0EA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6ED17222" w14:textId="184B36F3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de prédilection d’objets volés</w:t>
            </w:r>
          </w:p>
        </w:tc>
      </w:tr>
      <w:tr w:rsidR="00314AAF" w:rsidRPr="00E07431" w14:paraId="31071A4D" w14:textId="77777777" w:rsidTr="002B029F">
        <w:tc>
          <w:tcPr>
            <w:tcW w:w="1250" w:type="pct"/>
          </w:tcPr>
          <w:p w14:paraId="05B9832D" w14:textId="1887B802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organisation_id</w:t>
            </w:r>
          </w:p>
        </w:tc>
        <w:tc>
          <w:tcPr>
            <w:tcW w:w="1250" w:type="pct"/>
          </w:tcPr>
          <w:p w14:paraId="38EA1377" w14:textId="29AAF341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6F99CF5" w14:textId="1E42C5E1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 dont l’escroc fait partie</w:t>
            </w:r>
          </w:p>
        </w:tc>
      </w:tr>
      <w:tr w:rsidR="00314AAF" w:rsidRPr="00E07431" w14:paraId="1C89F284" w14:textId="77777777" w:rsidTr="002B029F">
        <w:tc>
          <w:tcPr>
            <w:tcW w:w="1250" w:type="pct"/>
          </w:tcPr>
          <w:p w14:paraId="705A5974" w14:textId="3DB105D2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escroc_nom</w:t>
            </w:r>
          </w:p>
        </w:tc>
        <w:tc>
          <w:tcPr>
            <w:tcW w:w="1250" w:type="pct"/>
          </w:tcPr>
          <w:p w14:paraId="5526A044" w14:textId="7FB45BEB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5DF248C" w14:textId="56B66139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famille de l’escroc</w:t>
            </w:r>
          </w:p>
        </w:tc>
      </w:tr>
      <w:tr w:rsidR="00314AAF" w:rsidRPr="00E07431" w14:paraId="0E96A379" w14:textId="77777777" w:rsidTr="002B029F">
        <w:tc>
          <w:tcPr>
            <w:tcW w:w="1250" w:type="pct"/>
          </w:tcPr>
          <w:p w14:paraId="3EA57951" w14:textId="6B9228D0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escroc_prenom</w:t>
            </w:r>
          </w:p>
        </w:tc>
        <w:tc>
          <w:tcPr>
            <w:tcW w:w="1250" w:type="pct"/>
          </w:tcPr>
          <w:p w14:paraId="6D2BDB8F" w14:textId="45373BC9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692F390" w14:textId="1C662F27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Prénom de l’escroc</w:t>
            </w:r>
          </w:p>
        </w:tc>
      </w:tr>
      <w:tr w:rsidR="00314AAF" w:rsidRPr="00E07431" w14:paraId="73797198" w14:textId="77777777" w:rsidTr="002B029F">
        <w:tc>
          <w:tcPr>
            <w:tcW w:w="1250" w:type="pct"/>
          </w:tcPr>
          <w:p w14:paraId="6BD224DB" w14:textId="3912EF4D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escroc_photo</w:t>
            </w:r>
          </w:p>
        </w:tc>
        <w:tc>
          <w:tcPr>
            <w:tcW w:w="1250" w:type="pct"/>
          </w:tcPr>
          <w:p w14:paraId="77DCC517" w14:textId="72FD59C5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B81F3F8" w14:textId="717E8F7A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Adresse où se trouve la photographie permettant l’identification de l’escroc</w:t>
            </w:r>
          </w:p>
        </w:tc>
      </w:tr>
      <w:tr w:rsidR="00314AAF" w:rsidRPr="00E07431" w14:paraId="0D54D68C" w14:textId="77777777" w:rsidTr="002B029F">
        <w:tc>
          <w:tcPr>
            <w:tcW w:w="1250" w:type="pct"/>
          </w:tcPr>
          <w:p w14:paraId="53FC14A4" w14:textId="5DC63168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escroc_datenaissance</w:t>
            </w:r>
          </w:p>
        </w:tc>
        <w:tc>
          <w:tcPr>
            <w:tcW w:w="1250" w:type="pct"/>
          </w:tcPr>
          <w:p w14:paraId="08B0B5C4" w14:textId="7C69CCE7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7E39E00A" w14:textId="4B1E1E0C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naissance de l’escroc</w:t>
            </w:r>
          </w:p>
        </w:tc>
      </w:tr>
      <w:tr w:rsidR="00314AAF" w:rsidRPr="00E07431" w14:paraId="4D0BB581" w14:textId="77777777" w:rsidTr="002B029F">
        <w:tc>
          <w:tcPr>
            <w:tcW w:w="1250" w:type="pct"/>
          </w:tcPr>
          <w:p w14:paraId="2FE6285E" w14:textId="32FB008D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escroc_statut</w:t>
            </w:r>
          </w:p>
        </w:tc>
        <w:tc>
          <w:tcPr>
            <w:tcW w:w="1250" w:type="pct"/>
          </w:tcPr>
          <w:p w14:paraId="2BA75B37" w14:textId="01E6C151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E63283E" w14:textId="69A45163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(en liberté, emprisonné, mort) de l’escroc</w:t>
            </w:r>
          </w:p>
        </w:tc>
      </w:tr>
      <w:tr w:rsidR="00314AAF" w:rsidRPr="00E07431" w14:paraId="536B5C00" w14:textId="77777777" w:rsidTr="002B029F">
        <w:tc>
          <w:tcPr>
            <w:tcW w:w="1250" w:type="pct"/>
          </w:tcPr>
          <w:p w14:paraId="21E3A2D7" w14:textId="0F7CBAD8" w:rsidR="00314AAF" w:rsidRDefault="00314AA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escroc_type</w:t>
            </w:r>
          </w:p>
        </w:tc>
        <w:tc>
          <w:tcPr>
            <w:tcW w:w="1250" w:type="pct"/>
          </w:tcPr>
          <w:p w14:paraId="34EADE29" w14:textId="0C92FC99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31598C62" w14:textId="1659215F" w:rsidR="00314AAF" w:rsidRDefault="002B029F" w:rsidP="00314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d’activités de l’escroc (vol, recel, etc)</w:t>
            </w:r>
          </w:p>
        </w:tc>
      </w:tr>
    </w:tbl>
    <w:p w14:paraId="31A018CB" w14:textId="4E6E868D" w:rsidR="00314AAF" w:rsidRPr="00E07431" w:rsidRDefault="00314AAF" w:rsidP="00314AAF">
      <w:pPr>
        <w:pStyle w:val="Titre4"/>
      </w:pPr>
      <w:r>
        <w:t>Table « Groupe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0E1E605D" w14:textId="77777777" w:rsidTr="002B029F">
        <w:tc>
          <w:tcPr>
            <w:tcW w:w="1250" w:type="pct"/>
          </w:tcPr>
          <w:p w14:paraId="65E403CD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7772CA6D" w14:textId="3FBE982E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09CCBA93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37FA5554" w14:textId="77777777" w:rsidTr="002B029F">
        <w:tc>
          <w:tcPr>
            <w:tcW w:w="1250" w:type="pct"/>
          </w:tcPr>
          <w:p w14:paraId="3E6383C9" w14:textId="2788AA8F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groupe_id</w:t>
            </w:r>
          </w:p>
        </w:tc>
        <w:tc>
          <w:tcPr>
            <w:tcW w:w="1250" w:type="pct"/>
          </w:tcPr>
          <w:p w14:paraId="0AC3921C" w14:textId="3F9337C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0BC8F8B8" w14:textId="03261095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du groupe d’accès</w:t>
            </w:r>
          </w:p>
        </w:tc>
      </w:tr>
      <w:tr w:rsidR="002B029F" w:rsidRPr="00E07431" w14:paraId="1789595E" w14:textId="77777777" w:rsidTr="002B029F">
        <w:tc>
          <w:tcPr>
            <w:tcW w:w="1250" w:type="pct"/>
          </w:tcPr>
          <w:p w14:paraId="19A850FC" w14:textId="50734BB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groupe_nom</w:t>
            </w:r>
          </w:p>
        </w:tc>
        <w:tc>
          <w:tcPr>
            <w:tcW w:w="1250" w:type="pct"/>
          </w:tcPr>
          <w:p w14:paraId="69378260" w14:textId="545FE5D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1918ADF" w14:textId="1DA07A17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du groupe d’accès</w:t>
            </w:r>
          </w:p>
        </w:tc>
      </w:tr>
    </w:tbl>
    <w:p w14:paraId="5FDC8F4F" w14:textId="2339F910" w:rsidR="00314AAF" w:rsidRPr="00E07431" w:rsidRDefault="00314AAF" w:rsidP="00314AAF">
      <w:pPr>
        <w:pStyle w:val="Titre4"/>
      </w:pPr>
      <w:r>
        <w:t>Table « HistoriqueEscroc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2EACF7A8" w14:textId="77777777" w:rsidTr="002B029F">
        <w:tc>
          <w:tcPr>
            <w:tcW w:w="1250" w:type="pct"/>
          </w:tcPr>
          <w:p w14:paraId="2B72AD48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696E65FD" w14:textId="09767B60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4B4B9C03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47C4FDBB" w14:textId="77777777" w:rsidTr="002B029F">
        <w:tc>
          <w:tcPr>
            <w:tcW w:w="1250" w:type="pct"/>
          </w:tcPr>
          <w:p w14:paraId="3CA5B655" w14:textId="28E2B0ED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hist_escroc_id</w:t>
            </w:r>
          </w:p>
        </w:tc>
        <w:tc>
          <w:tcPr>
            <w:tcW w:w="1250" w:type="pct"/>
          </w:tcPr>
          <w:p w14:paraId="3C50AD9A" w14:textId="1BAA3D61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7E20B4CC" w14:textId="4BB9AA5D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d’escroc</w:t>
            </w:r>
          </w:p>
        </w:tc>
      </w:tr>
      <w:tr w:rsidR="002B029F" w:rsidRPr="00E07431" w14:paraId="000D3FB1" w14:textId="77777777" w:rsidTr="002B029F">
        <w:tc>
          <w:tcPr>
            <w:tcW w:w="1250" w:type="pct"/>
          </w:tcPr>
          <w:p w14:paraId="6B46C014" w14:textId="29427A3B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escroc_id</w:t>
            </w:r>
          </w:p>
        </w:tc>
        <w:tc>
          <w:tcPr>
            <w:tcW w:w="1250" w:type="pct"/>
          </w:tcPr>
          <w:p w14:paraId="1443B49B" w14:textId="248BDF4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474632C" w14:textId="7E0C73C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d’escroc correspondant à l’action</w:t>
            </w:r>
          </w:p>
        </w:tc>
      </w:tr>
      <w:tr w:rsidR="002B029F" w:rsidRPr="00E07431" w14:paraId="2771CACB" w14:textId="77777777" w:rsidTr="002B029F">
        <w:tc>
          <w:tcPr>
            <w:tcW w:w="1250" w:type="pct"/>
          </w:tcPr>
          <w:p w14:paraId="17511F54" w14:textId="239C3D47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hist_escroc_action</w:t>
            </w:r>
          </w:p>
        </w:tc>
        <w:tc>
          <w:tcPr>
            <w:tcW w:w="1250" w:type="pct"/>
          </w:tcPr>
          <w:p w14:paraId="1E2B8B92" w14:textId="2585409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07962E10" w14:textId="3BE940B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d’escroc (création, modification)</w:t>
            </w:r>
          </w:p>
        </w:tc>
      </w:tr>
      <w:tr w:rsidR="002B029F" w:rsidRPr="00E07431" w14:paraId="102BB19E" w14:textId="77777777" w:rsidTr="002B029F">
        <w:tc>
          <w:tcPr>
            <w:tcW w:w="1250" w:type="pct"/>
          </w:tcPr>
          <w:p w14:paraId="4A7FC89C" w14:textId="6AF314F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hist_escroc_acteur</w:t>
            </w:r>
          </w:p>
        </w:tc>
        <w:tc>
          <w:tcPr>
            <w:tcW w:w="1250" w:type="pct"/>
          </w:tcPr>
          <w:p w14:paraId="233FF518" w14:textId="040C0CD2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7AA6D30" w14:textId="0B81ACB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Auteur de l’action historisée</w:t>
            </w:r>
            <w:r w:rsidR="00987EC0">
              <w:rPr>
                <w:rFonts w:ascii="Arial" w:hAnsi="Arial" w:cs="Arial"/>
                <w:sz w:val="18"/>
                <w:szCs w:val="18"/>
              </w:rPr>
              <w:t xml:space="preserve"> (nom et prénom)</w:t>
            </w:r>
          </w:p>
        </w:tc>
      </w:tr>
      <w:tr w:rsidR="002B029F" w:rsidRPr="00E07431" w14:paraId="2FFB5CC3" w14:textId="77777777" w:rsidTr="002B029F">
        <w:tc>
          <w:tcPr>
            <w:tcW w:w="1250" w:type="pct"/>
          </w:tcPr>
          <w:p w14:paraId="03A6DA84" w14:textId="2F9812B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hist_escroc_date</w:t>
            </w:r>
          </w:p>
        </w:tc>
        <w:tc>
          <w:tcPr>
            <w:tcW w:w="1250" w:type="pct"/>
          </w:tcPr>
          <w:p w14:paraId="3319B54C" w14:textId="5D54829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7C4CF90D" w14:textId="093A30AB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6B6D750D" w14:textId="08306AE1" w:rsidR="00E07431" w:rsidRPr="00E07431" w:rsidRDefault="00E07431" w:rsidP="00314AAF">
      <w:pPr>
        <w:pStyle w:val="Titre4"/>
      </w:pPr>
      <w:r>
        <w:t>Table « HistoriqueOeuvre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4D141455" w14:textId="77777777" w:rsidTr="002B029F">
        <w:tc>
          <w:tcPr>
            <w:tcW w:w="1250" w:type="pct"/>
          </w:tcPr>
          <w:p w14:paraId="651A473E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C2C0FF5" w14:textId="2341D3EF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016CFC34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4241C4CA" w14:textId="77777777" w:rsidTr="002B029F">
        <w:tc>
          <w:tcPr>
            <w:tcW w:w="1250" w:type="pct"/>
          </w:tcPr>
          <w:p w14:paraId="165CD8A0" w14:textId="16F13EB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hist_oeuvre_id</w:t>
            </w:r>
          </w:p>
        </w:tc>
        <w:tc>
          <w:tcPr>
            <w:tcW w:w="1250" w:type="pct"/>
          </w:tcPr>
          <w:p w14:paraId="02EF259B" w14:textId="3D91F30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2B82569E" w14:textId="468CFB72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d’œuvre d’art</w:t>
            </w:r>
          </w:p>
        </w:tc>
      </w:tr>
      <w:tr w:rsidR="002B029F" w:rsidRPr="00E07431" w14:paraId="7946C246" w14:textId="77777777" w:rsidTr="002B029F">
        <w:tc>
          <w:tcPr>
            <w:tcW w:w="1250" w:type="pct"/>
          </w:tcPr>
          <w:p w14:paraId="70275E9C" w14:textId="40AD6E0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oeuvre_id</w:t>
            </w:r>
          </w:p>
        </w:tc>
        <w:tc>
          <w:tcPr>
            <w:tcW w:w="1250" w:type="pct"/>
          </w:tcPr>
          <w:p w14:paraId="31656FB9" w14:textId="1BC0E6AE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B7BD929" w14:textId="1E094D5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d’œuvre d’art correspondant à l’action</w:t>
            </w:r>
          </w:p>
        </w:tc>
      </w:tr>
      <w:tr w:rsidR="002B029F" w:rsidRPr="00E07431" w14:paraId="7DBA3418" w14:textId="77777777" w:rsidTr="002B029F">
        <w:tc>
          <w:tcPr>
            <w:tcW w:w="1250" w:type="pct"/>
          </w:tcPr>
          <w:p w14:paraId="2A97E31A" w14:textId="4DD688D0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hist_oeuvre_action</w:t>
            </w:r>
          </w:p>
        </w:tc>
        <w:tc>
          <w:tcPr>
            <w:tcW w:w="1250" w:type="pct"/>
          </w:tcPr>
          <w:p w14:paraId="1FF03709" w14:textId="0A3DFB0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D7C1EE6" w14:textId="1ACBF85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d’œuvre d’art (création, modification)</w:t>
            </w:r>
          </w:p>
        </w:tc>
      </w:tr>
      <w:tr w:rsidR="002B029F" w:rsidRPr="00E07431" w14:paraId="0599431E" w14:textId="77777777" w:rsidTr="002B029F">
        <w:tc>
          <w:tcPr>
            <w:tcW w:w="1250" w:type="pct"/>
          </w:tcPr>
          <w:p w14:paraId="414DCAAB" w14:textId="7A40BF21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hist_oeuvre_acteur</w:t>
            </w:r>
          </w:p>
        </w:tc>
        <w:tc>
          <w:tcPr>
            <w:tcW w:w="1250" w:type="pct"/>
          </w:tcPr>
          <w:p w14:paraId="6064D66A" w14:textId="066D9B3B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782879D" w14:textId="767760D4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Auteur de l’action </w:t>
            </w:r>
            <w:r w:rsidR="00987EC0">
              <w:rPr>
                <w:rFonts w:ascii="Arial" w:hAnsi="Arial" w:cs="Arial"/>
                <w:sz w:val="18"/>
                <w:szCs w:val="18"/>
              </w:rPr>
              <w:t>historisée (nom et prénom)</w:t>
            </w:r>
          </w:p>
        </w:tc>
      </w:tr>
      <w:tr w:rsidR="002B029F" w:rsidRPr="00E07431" w14:paraId="29DBE63E" w14:textId="77777777" w:rsidTr="002B029F">
        <w:tc>
          <w:tcPr>
            <w:tcW w:w="1250" w:type="pct"/>
          </w:tcPr>
          <w:p w14:paraId="7680B09C" w14:textId="66639EDA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hist_oeuvre_date</w:t>
            </w:r>
          </w:p>
        </w:tc>
        <w:tc>
          <w:tcPr>
            <w:tcW w:w="1250" w:type="pct"/>
          </w:tcPr>
          <w:p w14:paraId="42044A48" w14:textId="0A66BD4F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39A27E81" w14:textId="22792BFC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67C923BF" w14:textId="753AE4AD" w:rsidR="00314AAF" w:rsidRPr="00E07431" w:rsidRDefault="00314AAF" w:rsidP="00314AAF">
      <w:pPr>
        <w:pStyle w:val="Titre4"/>
      </w:pPr>
      <w:r>
        <w:t>Table « HistoriqueOrganisation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45FFA140" w14:textId="77777777" w:rsidTr="002B029F">
        <w:tc>
          <w:tcPr>
            <w:tcW w:w="1250" w:type="pct"/>
          </w:tcPr>
          <w:p w14:paraId="2A6D43A2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3CC8713F" w14:textId="642A961E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70AD5E18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61F50B31" w14:textId="77777777" w:rsidTr="002B029F">
        <w:tc>
          <w:tcPr>
            <w:tcW w:w="1250" w:type="pct"/>
          </w:tcPr>
          <w:p w14:paraId="7AD9E8B1" w14:textId="05299EB9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hist_organisation_id</w:t>
            </w:r>
          </w:p>
        </w:tc>
        <w:tc>
          <w:tcPr>
            <w:tcW w:w="1250" w:type="pct"/>
          </w:tcPr>
          <w:p w14:paraId="14C0C357" w14:textId="4B7C023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4212AFF4" w14:textId="7BD2E90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d’organisation criminelle</w:t>
            </w:r>
          </w:p>
        </w:tc>
      </w:tr>
      <w:tr w:rsidR="002B029F" w:rsidRPr="00E07431" w14:paraId="5D2DB1B7" w14:textId="77777777" w:rsidTr="002B029F">
        <w:tc>
          <w:tcPr>
            <w:tcW w:w="1250" w:type="pct"/>
          </w:tcPr>
          <w:p w14:paraId="10BB31B1" w14:textId="2203575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organisation_id</w:t>
            </w:r>
          </w:p>
        </w:tc>
        <w:tc>
          <w:tcPr>
            <w:tcW w:w="1250" w:type="pct"/>
          </w:tcPr>
          <w:p w14:paraId="786E1370" w14:textId="222D5EF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31EC9C1C" w14:textId="74A9003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d’organisation criminelle correspondant à l’action</w:t>
            </w:r>
          </w:p>
        </w:tc>
      </w:tr>
      <w:tr w:rsidR="002B029F" w:rsidRPr="00E07431" w14:paraId="34CA1327" w14:textId="77777777" w:rsidTr="002B029F">
        <w:tc>
          <w:tcPr>
            <w:tcW w:w="1250" w:type="pct"/>
          </w:tcPr>
          <w:p w14:paraId="3D07A7A0" w14:textId="3BE40DC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hist_organisation_action</w:t>
            </w:r>
          </w:p>
        </w:tc>
        <w:tc>
          <w:tcPr>
            <w:tcW w:w="1250" w:type="pct"/>
          </w:tcPr>
          <w:p w14:paraId="69B67F69" w14:textId="2E51F21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942DAA1" w14:textId="4B23CCC0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d’organisation criminelle (création, modification)</w:t>
            </w:r>
          </w:p>
        </w:tc>
      </w:tr>
      <w:tr w:rsidR="002B029F" w:rsidRPr="00E07431" w14:paraId="3E0063BB" w14:textId="77777777" w:rsidTr="002B029F">
        <w:tc>
          <w:tcPr>
            <w:tcW w:w="1250" w:type="pct"/>
          </w:tcPr>
          <w:p w14:paraId="3A137493" w14:textId="60975683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hist_organisation_acteur</w:t>
            </w:r>
          </w:p>
        </w:tc>
        <w:tc>
          <w:tcPr>
            <w:tcW w:w="1250" w:type="pct"/>
          </w:tcPr>
          <w:p w14:paraId="176C0CA9" w14:textId="5C93D1D8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72E8065" w14:textId="641A53B5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Auteur de l’action </w:t>
            </w:r>
            <w:r w:rsidR="00987EC0">
              <w:rPr>
                <w:rFonts w:ascii="Arial" w:hAnsi="Arial" w:cs="Arial"/>
                <w:sz w:val="18"/>
                <w:szCs w:val="18"/>
              </w:rPr>
              <w:t>historisée (nom et prénom)</w:t>
            </w:r>
          </w:p>
        </w:tc>
      </w:tr>
      <w:tr w:rsidR="002B029F" w:rsidRPr="00E07431" w14:paraId="410838F4" w14:textId="77777777" w:rsidTr="002B029F">
        <w:tc>
          <w:tcPr>
            <w:tcW w:w="1250" w:type="pct"/>
          </w:tcPr>
          <w:p w14:paraId="1526A6E3" w14:textId="05CCA7FF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hist_organisation_date</w:t>
            </w:r>
          </w:p>
        </w:tc>
        <w:tc>
          <w:tcPr>
            <w:tcW w:w="1250" w:type="pct"/>
          </w:tcPr>
          <w:p w14:paraId="06DD20C5" w14:textId="3BBA2D6C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C3ED1EC" w14:textId="706D6BA9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4E58C9E6" w14:textId="3E126DDD" w:rsidR="00E07431" w:rsidRPr="00E07431" w:rsidRDefault="00E07431" w:rsidP="00314AAF">
      <w:pPr>
        <w:pStyle w:val="Titre4"/>
      </w:pPr>
      <w:r>
        <w:t>Table « Historique</w:t>
      </w:r>
      <w:r w:rsidR="00314AAF">
        <w:t>Vol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E07431" w:rsidRPr="00E07431" w14:paraId="0244FB56" w14:textId="77777777" w:rsidTr="002B029F">
        <w:tc>
          <w:tcPr>
            <w:tcW w:w="1250" w:type="pct"/>
          </w:tcPr>
          <w:p w14:paraId="3F466B00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0B83AECD" w14:textId="05043334" w:rsidR="00E07431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55D5B31B" w14:textId="77777777" w:rsidR="00E07431" w:rsidRPr="00E07431" w:rsidRDefault="00E07431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4427A8D7" w14:textId="77777777" w:rsidTr="002B029F">
        <w:tc>
          <w:tcPr>
            <w:tcW w:w="1250" w:type="pct"/>
          </w:tcPr>
          <w:p w14:paraId="2B6AD4A1" w14:textId="46A7AC22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hist_vol_id</w:t>
            </w:r>
          </w:p>
        </w:tc>
        <w:tc>
          <w:tcPr>
            <w:tcW w:w="1250" w:type="pct"/>
          </w:tcPr>
          <w:p w14:paraId="3C6BFBC8" w14:textId="35B1CE9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15A70997" w14:textId="319D7E8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l’action historisée sur une fiche de vol d’art</w:t>
            </w:r>
          </w:p>
        </w:tc>
      </w:tr>
      <w:tr w:rsidR="002B029F" w:rsidRPr="00E07431" w14:paraId="5C87D579" w14:textId="77777777" w:rsidTr="002B029F">
        <w:tc>
          <w:tcPr>
            <w:tcW w:w="1250" w:type="pct"/>
          </w:tcPr>
          <w:p w14:paraId="408528C8" w14:textId="2B3F7D5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 _id</w:t>
            </w:r>
          </w:p>
        </w:tc>
        <w:tc>
          <w:tcPr>
            <w:tcW w:w="1250" w:type="pct"/>
          </w:tcPr>
          <w:p w14:paraId="4F7A50FB" w14:textId="781F808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22817C3C" w14:textId="345FF39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de vol d’art correspondant à l’action</w:t>
            </w:r>
          </w:p>
        </w:tc>
      </w:tr>
      <w:tr w:rsidR="002B029F" w:rsidRPr="00E07431" w14:paraId="00FCBB1C" w14:textId="77777777" w:rsidTr="002B029F">
        <w:tc>
          <w:tcPr>
            <w:tcW w:w="1250" w:type="pct"/>
          </w:tcPr>
          <w:p w14:paraId="62156E54" w14:textId="46F80E4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 vol _action</w:t>
            </w:r>
          </w:p>
        </w:tc>
        <w:tc>
          <w:tcPr>
            <w:tcW w:w="1250" w:type="pct"/>
          </w:tcPr>
          <w:p w14:paraId="6B367184" w14:textId="4947A969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2ADCF77" w14:textId="35C59C7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de vol d’art (création, modification)</w:t>
            </w:r>
          </w:p>
        </w:tc>
      </w:tr>
      <w:tr w:rsidR="002B029F" w:rsidRPr="00E07431" w14:paraId="3A546500" w14:textId="77777777" w:rsidTr="002B029F">
        <w:tc>
          <w:tcPr>
            <w:tcW w:w="1250" w:type="pct"/>
          </w:tcPr>
          <w:p w14:paraId="1EEA13D6" w14:textId="0BDB7DA3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 vol _acteur</w:t>
            </w:r>
          </w:p>
        </w:tc>
        <w:tc>
          <w:tcPr>
            <w:tcW w:w="1250" w:type="pct"/>
          </w:tcPr>
          <w:p w14:paraId="1507A960" w14:textId="49027865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1F976EE" w14:textId="6100A5CE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Auteur de l’action </w:t>
            </w:r>
            <w:r w:rsidR="00987EC0">
              <w:rPr>
                <w:rFonts w:ascii="Arial" w:hAnsi="Arial" w:cs="Arial"/>
                <w:sz w:val="18"/>
                <w:szCs w:val="18"/>
              </w:rPr>
              <w:t>historisée (nom et prénom)</w:t>
            </w:r>
          </w:p>
        </w:tc>
      </w:tr>
      <w:tr w:rsidR="002B029F" w:rsidRPr="00E07431" w14:paraId="16E57A8D" w14:textId="77777777" w:rsidTr="002B029F">
        <w:tc>
          <w:tcPr>
            <w:tcW w:w="1250" w:type="pct"/>
          </w:tcPr>
          <w:p w14:paraId="252CBBD9" w14:textId="3EC27BE9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hist_ vol _date</w:t>
            </w:r>
          </w:p>
        </w:tc>
        <w:tc>
          <w:tcPr>
            <w:tcW w:w="1250" w:type="pct"/>
          </w:tcPr>
          <w:p w14:paraId="402F2FC6" w14:textId="6608FFA1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D48A4C1" w14:textId="0243B981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53FA1269" w14:textId="7D362AB6" w:rsidR="00314AAF" w:rsidRPr="00E07431" w:rsidRDefault="00314AAF" w:rsidP="00314AAF">
      <w:pPr>
        <w:pStyle w:val="Titre4"/>
      </w:pPr>
      <w:r>
        <w:t>Table « 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65CFC12E" w14:textId="77777777" w:rsidTr="002B029F">
        <w:tc>
          <w:tcPr>
            <w:tcW w:w="1250" w:type="pct"/>
          </w:tcPr>
          <w:p w14:paraId="3BA11C2A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2EC23ED1" w14:textId="159DBD05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6CF09D4F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60336E33" w14:textId="77777777" w:rsidTr="002B029F">
        <w:tc>
          <w:tcPr>
            <w:tcW w:w="1250" w:type="pct"/>
          </w:tcPr>
          <w:p w14:paraId="6E32E7B0" w14:textId="128161BC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oeuvre_id</w:t>
            </w:r>
          </w:p>
        </w:tc>
        <w:tc>
          <w:tcPr>
            <w:tcW w:w="1250" w:type="pct"/>
          </w:tcPr>
          <w:p w14:paraId="31EF2CF2" w14:textId="088F2E76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3F9C09DE" w14:textId="7E2421BB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l’œuvre d’art</w:t>
            </w:r>
          </w:p>
        </w:tc>
      </w:tr>
      <w:tr w:rsidR="002B029F" w:rsidRPr="00E07431" w14:paraId="71482083" w14:textId="77777777" w:rsidTr="002B029F">
        <w:tc>
          <w:tcPr>
            <w:tcW w:w="1250" w:type="pct"/>
          </w:tcPr>
          <w:p w14:paraId="30179197" w14:textId="67F6E33E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ecole_id</w:t>
            </w:r>
          </w:p>
        </w:tc>
        <w:tc>
          <w:tcPr>
            <w:tcW w:w="1250" w:type="pct"/>
          </w:tcPr>
          <w:p w14:paraId="13391963" w14:textId="5A243910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08FA20A" w14:textId="30EF0685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 caractérisant l’œuvre d’art et son style</w:t>
            </w:r>
          </w:p>
        </w:tc>
      </w:tr>
      <w:tr w:rsidR="002B029F" w:rsidRPr="00E07431" w14:paraId="0DF074E4" w14:textId="77777777" w:rsidTr="002B029F">
        <w:tc>
          <w:tcPr>
            <w:tcW w:w="1250" w:type="pct"/>
          </w:tcPr>
          <w:p w14:paraId="77143B58" w14:textId="0578AF39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epoque_id</w:t>
            </w:r>
          </w:p>
        </w:tc>
        <w:tc>
          <w:tcPr>
            <w:tcW w:w="1250" w:type="pct"/>
          </w:tcPr>
          <w:p w14:paraId="5E35A59D" w14:textId="1F3E968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4B1F619C" w14:textId="5CD9EA9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 caractérisant l’œuvre d’art et son style</w:t>
            </w:r>
          </w:p>
        </w:tc>
      </w:tr>
      <w:tr w:rsidR="002B029F" w:rsidRPr="00E07431" w14:paraId="0D84ED55" w14:textId="77777777" w:rsidTr="002B029F">
        <w:tc>
          <w:tcPr>
            <w:tcW w:w="1250" w:type="pct"/>
          </w:tcPr>
          <w:p w14:paraId="09D7DB3B" w14:textId="01E6CE3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type_id</w:t>
            </w:r>
          </w:p>
        </w:tc>
        <w:tc>
          <w:tcPr>
            <w:tcW w:w="1250" w:type="pct"/>
          </w:tcPr>
          <w:p w14:paraId="39021364" w14:textId="3F20A84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FAEBC92" w14:textId="018DAE4D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d’œuvre d’art</w:t>
            </w:r>
          </w:p>
        </w:tc>
      </w:tr>
      <w:tr w:rsidR="002B029F" w:rsidRPr="00E07431" w14:paraId="48658613" w14:textId="77777777" w:rsidTr="002B029F">
        <w:tc>
          <w:tcPr>
            <w:tcW w:w="1250" w:type="pct"/>
          </w:tcPr>
          <w:p w14:paraId="319947B0" w14:textId="1CEC5B1F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oeuvre_nom</w:t>
            </w:r>
          </w:p>
        </w:tc>
        <w:tc>
          <w:tcPr>
            <w:tcW w:w="1250" w:type="pct"/>
          </w:tcPr>
          <w:p w14:paraId="6060078C" w14:textId="62E4AEB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F0E732E" w14:textId="601366D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l’œuvre d’art</w:t>
            </w:r>
          </w:p>
        </w:tc>
      </w:tr>
      <w:tr w:rsidR="002B029F" w:rsidRPr="00E07431" w14:paraId="2FF8CC7C" w14:textId="77777777" w:rsidTr="002B029F">
        <w:tc>
          <w:tcPr>
            <w:tcW w:w="1250" w:type="pct"/>
          </w:tcPr>
          <w:p w14:paraId="72834BDB" w14:textId="1D8D8C3B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oeuvre_photo</w:t>
            </w:r>
          </w:p>
        </w:tc>
        <w:tc>
          <w:tcPr>
            <w:tcW w:w="1250" w:type="pct"/>
          </w:tcPr>
          <w:p w14:paraId="3201F710" w14:textId="7A0EA2A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06FE6E0" w14:textId="02AA1F24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Adresse où se trouve la photographie permettant l’identification de l’œuvre d’art</w:t>
            </w:r>
          </w:p>
        </w:tc>
      </w:tr>
      <w:tr w:rsidR="002B029F" w:rsidRPr="00E07431" w14:paraId="410440A1" w14:textId="77777777" w:rsidTr="002B029F">
        <w:tc>
          <w:tcPr>
            <w:tcW w:w="1250" w:type="pct"/>
          </w:tcPr>
          <w:p w14:paraId="473C1FEF" w14:textId="5A4976A5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oeuvre_statut</w:t>
            </w:r>
          </w:p>
        </w:tc>
        <w:tc>
          <w:tcPr>
            <w:tcW w:w="1250" w:type="pct"/>
          </w:tcPr>
          <w:p w14:paraId="68A1EB6A" w14:textId="1E82BF2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26D12850" w14:textId="57B9E663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de l’œuvre d’art (volée, retrouvée, détruite)</w:t>
            </w:r>
          </w:p>
        </w:tc>
      </w:tr>
      <w:tr w:rsidR="002B029F" w:rsidRPr="00E07431" w14:paraId="631E8929" w14:textId="77777777" w:rsidTr="002B029F">
        <w:tc>
          <w:tcPr>
            <w:tcW w:w="1250" w:type="pct"/>
          </w:tcPr>
          <w:p w14:paraId="2AB9DEA9" w14:textId="7839BD68" w:rsidR="002B029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oeuvre_propriétaire</w:t>
            </w:r>
          </w:p>
        </w:tc>
        <w:tc>
          <w:tcPr>
            <w:tcW w:w="1250" w:type="pct"/>
          </w:tcPr>
          <w:p w14:paraId="379FBE8E" w14:textId="18EC16F5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065E1A2B" w14:textId="5666FD5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Informations sur le propriétaire de l’œuvre d’art (champ libre)</w:t>
            </w:r>
          </w:p>
        </w:tc>
      </w:tr>
    </w:tbl>
    <w:p w14:paraId="1544A136" w14:textId="1F50893E" w:rsidR="00314AAF" w:rsidRPr="00E07431" w:rsidRDefault="00314AAF" w:rsidP="00314AAF">
      <w:pPr>
        <w:pStyle w:val="Titre4"/>
      </w:pPr>
      <w:r>
        <w:t>Table « Organisation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5BA64D6F" w14:textId="77777777" w:rsidTr="002B029F">
        <w:tc>
          <w:tcPr>
            <w:tcW w:w="1250" w:type="pct"/>
          </w:tcPr>
          <w:p w14:paraId="04E95762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06C9F803" w14:textId="5DD12208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0D3C416B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72D04BAF" w14:textId="77777777" w:rsidTr="002B029F">
        <w:tc>
          <w:tcPr>
            <w:tcW w:w="1250" w:type="pct"/>
          </w:tcPr>
          <w:p w14:paraId="15F57192" w14:textId="44E63303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organisation_id</w:t>
            </w:r>
          </w:p>
        </w:tc>
        <w:tc>
          <w:tcPr>
            <w:tcW w:w="1250" w:type="pct"/>
          </w:tcPr>
          <w:p w14:paraId="0412A424" w14:textId="026A1ADC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5A2FB219" w14:textId="44DD22A6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l’organisation criminelle</w:t>
            </w:r>
          </w:p>
        </w:tc>
      </w:tr>
      <w:tr w:rsidR="002B029F" w:rsidRPr="00E07431" w14:paraId="1090BD70" w14:textId="77777777" w:rsidTr="002B029F">
        <w:tc>
          <w:tcPr>
            <w:tcW w:w="1250" w:type="pct"/>
          </w:tcPr>
          <w:p w14:paraId="3BF47A47" w14:textId="2BC00AB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organisation_nom</w:t>
            </w:r>
          </w:p>
        </w:tc>
        <w:tc>
          <w:tcPr>
            <w:tcW w:w="1250" w:type="pct"/>
          </w:tcPr>
          <w:p w14:paraId="2D03B974" w14:textId="0E94C86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02EE71CF" w14:textId="16745746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connu de l’organisation criminelle</w:t>
            </w:r>
          </w:p>
        </w:tc>
      </w:tr>
    </w:tbl>
    <w:p w14:paraId="0E700B7F" w14:textId="164E3C0A" w:rsidR="00314AAF" w:rsidRPr="00E07431" w:rsidRDefault="00314AAF" w:rsidP="00314AAF">
      <w:pPr>
        <w:pStyle w:val="Titre4"/>
      </w:pPr>
      <w:r>
        <w:t>Table « TypeOeuvre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330A7CE9" w14:textId="77777777" w:rsidTr="002B029F">
        <w:tc>
          <w:tcPr>
            <w:tcW w:w="1250" w:type="pct"/>
          </w:tcPr>
          <w:p w14:paraId="7B75C805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7087738E" w14:textId="71C125E9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176905A6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2B029F" w:rsidRPr="00E07431" w14:paraId="0DABF2CD" w14:textId="77777777" w:rsidTr="002B029F">
        <w:tc>
          <w:tcPr>
            <w:tcW w:w="1250" w:type="pct"/>
          </w:tcPr>
          <w:p w14:paraId="3466B4B0" w14:textId="5D5F5087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type_id</w:t>
            </w:r>
          </w:p>
        </w:tc>
        <w:tc>
          <w:tcPr>
            <w:tcW w:w="1250" w:type="pct"/>
          </w:tcPr>
          <w:p w14:paraId="632E86B2" w14:textId="21A58108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0AF254CD" w14:textId="1B41E43E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type d’œuvre d’art</w:t>
            </w:r>
          </w:p>
        </w:tc>
      </w:tr>
      <w:tr w:rsidR="002B029F" w:rsidRPr="00E07431" w14:paraId="32FDF11C" w14:textId="77777777" w:rsidTr="002B029F">
        <w:tc>
          <w:tcPr>
            <w:tcW w:w="1250" w:type="pct"/>
          </w:tcPr>
          <w:p w14:paraId="188E4A0A" w14:textId="40C2793A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type_valeur</w:t>
            </w:r>
          </w:p>
        </w:tc>
        <w:tc>
          <w:tcPr>
            <w:tcW w:w="1250" w:type="pct"/>
          </w:tcPr>
          <w:p w14:paraId="25BB1184" w14:textId="69359F01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149BAB0E" w14:textId="7A1012EC" w:rsidR="002B029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type d’œuvre d’art</w:t>
            </w:r>
          </w:p>
        </w:tc>
      </w:tr>
    </w:tbl>
    <w:p w14:paraId="0214AC30" w14:textId="082C96C1" w:rsidR="00314AAF" w:rsidRPr="00E07431" w:rsidRDefault="00314AAF" w:rsidP="00314AAF">
      <w:pPr>
        <w:pStyle w:val="Titre4"/>
      </w:pPr>
      <w:r>
        <w:t>Table « Utilisateur»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4EC14382" w14:textId="77777777" w:rsidTr="002B029F">
        <w:tc>
          <w:tcPr>
            <w:tcW w:w="1250" w:type="pct"/>
          </w:tcPr>
          <w:p w14:paraId="6E1E6AF3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1FF9F15B" w14:textId="69957313" w:rsidR="00314AAF" w:rsidRPr="00E07431" w:rsidRDefault="00314AAF" w:rsidP="00314AA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52ACEB07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1693597C" w14:textId="77777777" w:rsidTr="002B029F">
        <w:tc>
          <w:tcPr>
            <w:tcW w:w="1250" w:type="pct"/>
          </w:tcPr>
          <w:p w14:paraId="6747B581" w14:textId="17D28226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utilisateur_id</w:t>
            </w:r>
          </w:p>
        </w:tc>
        <w:tc>
          <w:tcPr>
            <w:tcW w:w="1250" w:type="pct"/>
          </w:tcPr>
          <w:p w14:paraId="450B098D" w14:textId="01D7B158" w:rsidR="00314AAF" w:rsidRPr="00E07431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70E5BF07" w14:textId="77777777" w:rsidR="00314AAF" w:rsidRDefault="002B029F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l’utilisateur de SYGIME</w:t>
            </w:r>
          </w:p>
          <w:p w14:paraId="537A5172" w14:textId="38DE5EAA" w:rsidR="00987EC0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(utilisé pour se connecté)</w:t>
            </w:r>
          </w:p>
        </w:tc>
      </w:tr>
      <w:tr w:rsidR="00314AAF" w:rsidRPr="00E07431" w14:paraId="2421A61D" w14:textId="77777777" w:rsidTr="002B029F">
        <w:tc>
          <w:tcPr>
            <w:tcW w:w="1250" w:type="pct"/>
          </w:tcPr>
          <w:p w14:paraId="2DDCA012" w14:textId="3437311A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groupe_id</w:t>
            </w:r>
          </w:p>
        </w:tc>
        <w:tc>
          <w:tcPr>
            <w:tcW w:w="1250" w:type="pct"/>
          </w:tcPr>
          <w:p w14:paraId="03F5AAF5" w14:textId="44638DB5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02AC395F" w14:textId="5A49A491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du groupe d’accès dont fait partie l’utilisateur</w:t>
            </w:r>
          </w:p>
        </w:tc>
      </w:tr>
      <w:tr w:rsidR="00314AAF" w:rsidRPr="00E07431" w14:paraId="212B6738" w14:textId="77777777" w:rsidTr="002B029F">
        <w:tc>
          <w:tcPr>
            <w:tcW w:w="1250" w:type="pct"/>
          </w:tcPr>
          <w:p w14:paraId="39EE6DA5" w14:textId="5E3ECC5B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utilisateur_nom</w:t>
            </w:r>
          </w:p>
        </w:tc>
        <w:tc>
          <w:tcPr>
            <w:tcW w:w="1250" w:type="pct"/>
          </w:tcPr>
          <w:p w14:paraId="0AF12BE3" w14:textId="2A329B4C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12D47E1" w14:textId="63057826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l’utilisateur</w:t>
            </w:r>
          </w:p>
        </w:tc>
      </w:tr>
      <w:tr w:rsidR="00987EC0" w:rsidRPr="00E07431" w14:paraId="0DD18542" w14:textId="77777777" w:rsidTr="002B029F">
        <w:tc>
          <w:tcPr>
            <w:tcW w:w="1250" w:type="pct"/>
          </w:tcPr>
          <w:p w14:paraId="13935893" w14:textId="6B7921D9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utilisateur_prenom</w:t>
            </w:r>
          </w:p>
        </w:tc>
        <w:tc>
          <w:tcPr>
            <w:tcW w:w="1250" w:type="pct"/>
          </w:tcPr>
          <w:p w14:paraId="16B9B521" w14:textId="66489131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6D666F87" w14:textId="271E8F70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Prénom de l’utilisateur</w:t>
            </w:r>
          </w:p>
        </w:tc>
      </w:tr>
      <w:tr w:rsidR="00987EC0" w:rsidRPr="00E07431" w14:paraId="0556C9D2" w14:textId="77777777" w:rsidTr="002B029F">
        <w:tc>
          <w:tcPr>
            <w:tcW w:w="1250" w:type="pct"/>
          </w:tcPr>
          <w:p w14:paraId="62F20DED" w14:textId="787D2241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utilisateur_mdp</w:t>
            </w:r>
          </w:p>
        </w:tc>
        <w:tc>
          <w:tcPr>
            <w:tcW w:w="1250" w:type="pct"/>
          </w:tcPr>
          <w:p w14:paraId="7B0D2458" w14:textId="293ED0AC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318FC95C" w14:textId="7777777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Mot de passe de l’utilisateur</w:t>
            </w:r>
          </w:p>
          <w:p w14:paraId="42384FB6" w14:textId="12A0A9A2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(information cryptée en base de données)</w:t>
            </w:r>
          </w:p>
        </w:tc>
      </w:tr>
      <w:tr w:rsidR="00987EC0" w:rsidRPr="00E07431" w14:paraId="68194FD2" w14:textId="77777777" w:rsidTr="002B029F">
        <w:tc>
          <w:tcPr>
            <w:tcW w:w="1250" w:type="pct"/>
          </w:tcPr>
          <w:p w14:paraId="29F6A3C3" w14:textId="3A05CC76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utilisateur_creation</w:t>
            </w:r>
          </w:p>
        </w:tc>
        <w:tc>
          <w:tcPr>
            <w:tcW w:w="1250" w:type="pct"/>
          </w:tcPr>
          <w:p w14:paraId="75F5385E" w14:textId="3D3FBF0E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B8067C1" w14:textId="47041CE8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création du compte utilisateur</w:t>
            </w:r>
          </w:p>
        </w:tc>
      </w:tr>
    </w:tbl>
    <w:p w14:paraId="5A8F5CA4" w14:textId="35325A90" w:rsidR="00314AAF" w:rsidRPr="00E07431" w:rsidRDefault="00314AAF" w:rsidP="00314AAF">
      <w:pPr>
        <w:pStyle w:val="Titre4"/>
      </w:pPr>
      <w:r>
        <w:t>Table « Vol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314AAF" w:rsidRPr="00E07431" w14:paraId="08B1AC9C" w14:textId="77777777" w:rsidTr="002B029F">
        <w:tc>
          <w:tcPr>
            <w:tcW w:w="1250" w:type="pct"/>
          </w:tcPr>
          <w:p w14:paraId="48E1D72B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Champs</w:t>
            </w:r>
          </w:p>
        </w:tc>
        <w:tc>
          <w:tcPr>
            <w:tcW w:w="1250" w:type="pct"/>
          </w:tcPr>
          <w:p w14:paraId="1B08736D" w14:textId="4E2278B6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Clé ?</w:t>
            </w:r>
          </w:p>
        </w:tc>
        <w:tc>
          <w:tcPr>
            <w:tcW w:w="2500" w:type="pct"/>
          </w:tcPr>
          <w:p w14:paraId="2E40D82B" w14:textId="77777777" w:rsidR="00314AAF" w:rsidRPr="00E07431" w:rsidRDefault="00314AAF" w:rsidP="002B029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314AAF" w:rsidRPr="00E07431" w14:paraId="1338C47E" w14:textId="77777777" w:rsidTr="002B029F">
        <w:tc>
          <w:tcPr>
            <w:tcW w:w="1250" w:type="pct"/>
          </w:tcPr>
          <w:p w14:paraId="23379EFC" w14:textId="51241657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vol_id</w:t>
            </w:r>
          </w:p>
        </w:tc>
        <w:tc>
          <w:tcPr>
            <w:tcW w:w="1250" w:type="pct"/>
          </w:tcPr>
          <w:p w14:paraId="27DAF9DF" w14:textId="7079F453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Primaire</w:t>
            </w:r>
          </w:p>
        </w:tc>
        <w:tc>
          <w:tcPr>
            <w:tcW w:w="2500" w:type="pct"/>
          </w:tcPr>
          <w:p w14:paraId="16B0AF10" w14:textId="119F0380" w:rsidR="00314AAF" w:rsidRPr="00E07431" w:rsidRDefault="00987EC0" w:rsidP="002B029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la fiche de déclaration de vol</w:t>
            </w:r>
          </w:p>
        </w:tc>
      </w:tr>
      <w:tr w:rsidR="00987EC0" w:rsidRPr="00E07431" w14:paraId="35CF4D9F" w14:textId="77777777" w:rsidTr="002B029F">
        <w:tc>
          <w:tcPr>
            <w:tcW w:w="1250" w:type="pct"/>
          </w:tcPr>
          <w:p w14:paraId="09312FAB" w14:textId="16C630BC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escroc_id</w:t>
            </w:r>
          </w:p>
        </w:tc>
        <w:tc>
          <w:tcPr>
            <w:tcW w:w="1250" w:type="pct"/>
          </w:tcPr>
          <w:p w14:paraId="3EFE774E" w14:textId="1F87BA69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4333D06A" w14:textId="6F7A165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l’escroc concerné par le vol (si connu)</w:t>
            </w:r>
          </w:p>
        </w:tc>
      </w:tr>
      <w:tr w:rsidR="00987EC0" w:rsidRPr="00E07431" w14:paraId="1A1A794D" w14:textId="77777777" w:rsidTr="002B029F">
        <w:tc>
          <w:tcPr>
            <w:tcW w:w="1250" w:type="pct"/>
          </w:tcPr>
          <w:p w14:paraId="03D6DAC9" w14:textId="6C2BBD43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oeuvre_id</w:t>
            </w:r>
          </w:p>
        </w:tc>
        <w:tc>
          <w:tcPr>
            <w:tcW w:w="1250" w:type="pct"/>
          </w:tcPr>
          <w:p w14:paraId="64940FA8" w14:textId="4C1CC8F2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F299A8B" w14:textId="10EC0B17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l’œuvre d’art concernée par le vol</w:t>
            </w:r>
          </w:p>
        </w:tc>
      </w:tr>
      <w:tr w:rsidR="00987EC0" w:rsidRPr="00E07431" w14:paraId="6EFD7FA9" w14:textId="77777777" w:rsidTr="002B029F">
        <w:tc>
          <w:tcPr>
            <w:tcW w:w="1250" w:type="pct"/>
          </w:tcPr>
          <w:p w14:paraId="04AC384C" w14:textId="1A438D69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utilisateur_id</w:t>
            </w:r>
          </w:p>
        </w:tc>
        <w:tc>
          <w:tcPr>
            <w:tcW w:w="1250" w:type="pct"/>
          </w:tcPr>
          <w:p w14:paraId="5DF86D5C" w14:textId="3793E4F4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Etrangère</w:t>
            </w:r>
          </w:p>
        </w:tc>
        <w:tc>
          <w:tcPr>
            <w:tcW w:w="2500" w:type="pct"/>
          </w:tcPr>
          <w:p w14:paraId="1E8853A4" w14:textId="661B563C" w:rsidR="00987EC0" w:rsidRPr="00E07431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l’utilisateur ayant créé la fiche de déclaration de vol</w:t>
            </w:r>
          </w:p>
        </w:tc>
      </w:tr>
      <w:tr w:rsidR="00987EC0" w:rsidRPr="00E07431" w14:paraId="55976E23" w14:textId="77777777" w:rsidTr="002B029F">
        <w:tc>
          <w:tcPr>
            <w:tcW w:w="1250" w:type="pct"/>
          </w:tcPr>
          <w:p w14:paraId="5FAA9084" w14:textId="7FED82D8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vol_date</w:t>
            </w:r>
          </w:p>
        </w:tc>
        <w:tc>
          <w:tcPr>
            <w:tcW w:w="1250" w:type="pct"/>
          </w:tcPr>
          <w:p w14:paraId="2D76F5FD" w14:textId="2D6917EC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7C7C32D" w14:textId="14544582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présumée du vol</w:t>
            </w:r>
          </w:p>
        </w:tc>
      </w:tr>
      <w:tr w:rsidR="00987EC0" w:rsidRPr="00E07431" w14:paraId="25C2C9B9" w14:textId="77777777" w:rsidTr="002B029F">
        <w:tc>
          <w:tcPr>
            <w:tcW w:w="1250" w:type="pct"/>
          </w:tcPr>
          <w:p w14:paraId="1F7F0B7A" w14:textId="64D32D8B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vol_lieu</w:t>
            </w:r>
          </w:p>
        </w:tc>
        <w:tc>
          <w:tcPr>
            <w:tcW w:w="1250" w:type="pct"/>
          </w:tcPr>
          <w:p w14:paraId="67E7FFD0" w14:textId="33C77F18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4A4DCD1E" w14:textId="7D39252E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Lieu présumé du vol</w:t>
            </w:r>
          </w:p>
        </w:tc>
      </w:tr>
      <w:tr w:rsidR="00987EC0" w:rsidRPr="00E07431" w14:paraId="27BA69DC" w14:textId="77777777" w:rsidTr="002B029F">
        <w:tc>
          <w:tcPr>
            <w:tcW w:w="1250" w:type="pct"/>
          </w:tcPr>
          <w:p w14:paraId="3C866DC8" w14:textId="1E6D1AAC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vol_resolu</w:t>
            </w:r>
          </w:p>
        </w:tc>
        <w:tc>
          <w:tcPr>
            <w:tcW w:w="1250" w:type="pct"/>
          </w:tcPr>
          <w:p w14:paraId="0C2E5612" w14:textId="076384B4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BDDACE8" w14:textId="7777777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du vol (résolu ou pas)</w:t>
            </w:r>
          </w:p>
          <w:p w14:paraId="68A89DCB" w14:textId="3D432F9B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Valeur par défaut (0) : « non résolu »</w:t>
            </w:r>
          </w:p>
        </w:tc>
      </w:tr>
      <w:tr w:rsidR="00987EC0" w:rsidRPr="00E07431" w14:paraId="64F97080" w14:textId="77777777" w:rsidTr="002B029F">
        <w:tc>
          <w:tcPr>
            <w:tcW w:w="1250" w:type="pct"/>
          </w:tcPr>
          <w:p w14:paraId="311973AD" w14:textId="18B80D0A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vol_autre</w:t>
            </w:r>
          </w:p>
        </w:tc>
        <w:tc>
          <w:tcPr>
            <w:tcW w:w="1250" w:type="pct"/>
          </w:tcPr>
          <w:p w14:paraId="38777616" w14:textId="0FE69DB9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500" w:type="pct"/>
          </w:tcPr>
          <w:p w14:paraId="59F9F359" w14:textId="67D8FD57" w:rsidR="00987EC0" w:rsidRDefault="00987EC0" w:rsidP="00987EC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Informations complémentaires sur le vol et ses circonstances (champ libre)</w:t>
            </w:r>
          </w:p>
        </w:tc>
      </w:tr>
    </w:tbl>
    <w:p w14:paraId="66E8CC7C" w14:textId="1A1386A9" w:rsidR="00E07431" w:rsidRDefault="00B17B5B" w:rsidP="00B17B5B">
      <w:pPr>
        <w:pStyle w:val="Titre3"/>
      </w:pPr>
      <w:bookmarkStart w:id="30" w:name="_Toc377507785"/>
      <w:r>
        <w:t>Données non persistantes</w:t>
      </w:r>
      <w:bookmarkEnd w:id="30"/>
    </w:p>
    <w:p w14:paraId="41E7227D" w14:textId="121B1840" w:rsidR="009A0E11" w:rsidRPr="00E07431" w:rsidRDefault="009A0E11" w:rsidP="009A0E11">
      <w:pPr>
        <w:pStyle w:val="Titre4"/>
      </w:pPr>
      <w:r>
        <w:t>Classe</w:t>
      </w:r>
      <w:r>
        <w:t xml:space="preserve"> « </w:t>
      </w:r>
      <w:r>
        <w:t>Ecole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039AEF19" w14:textId="77777777" w:rsidTr="00D26555">
        <w:tc>
          <w:tcPr>
            <w:tcW w:w="1250" w:type="pct"/>
          </w:tcPr>
          <w:p w14:paraId="5B22E030" w14:textId="6536D930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63FF75EA" w14:textId="3B9D9444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5A5B8219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0C53C81E" w14:textId="77777777" w:rsidTr="00D26555">
        <w:tc>
          <w:tcPr>
            <w:tcW w:w="1250" w:type="pct"/>
          </w:tcPr>
          <w:p w14:paraId="69D348C7" w14:textId="5CA4B68E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ecoleValeur</w:t>
            </w:r>
          </w:p>
        </w:tc>
        <w:tc>
          <w:tcPr>
            <w:tcW w:w="1250" w:type="pct"/>
          </w:tcPr>
          <w:p w14:paraId="699BEB0F" w14:textId="2A19DEC3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1D958674" w14:textId="57CDFB14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l’école d’art</w:t>
            </w:r>
          </w:p>
        </w:tc>
      </w:tr>
    </w:tbl>
    <w:p w14:paraId="55EBC4BD" w14:textId="0AF67FC6" w:rsidR="009A0E11" w:rsidRPr="00E07431" w:rsidRDefault="009A0E11" w:rsidP="009A0E11">
      <w:pPr>
        <w:pStyle w:val="Titre4"/>
      </w:pPr>
      <w:r>
        <w:lastRenderedPageBreak/>
        <w:t>Classe</w:t>
      </w:r>
      <w:r>
        <w:t xml:space="preserve"> « Epoque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29996CB8" w14:textId="77777777" w:rsidTr="00D26555">
        <w:tc>
          <w:tcPr>
            <w:tcW w:w="1250" w:type="pct"/>
          </w:tcPr>
          <w:p w14:paraId="50E76BD0" w14:textId="4BC4CD3E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591FECA4" w14:textId="6F9D54CB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38C646DD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15C51709" w14:textId="77777777" w:rsidTr="00D26555">
        <w:tc>
          <w:tcPr>
            <w:tcW w:w="1250" w:type="pct"/>
          </w:tcPr>
          <w:p w14:paraId="628F4A28" w14:textId="7F58810A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epouqeValeur</w:t>
            </w:r>
          </w:p>
        </w:tc>
        <w:tc>
          <w:tcPr>
            <w:tcW w:w="1250" w:type="pct"/>
          </w:tcPr>
          <w:p w14:paraId="2E1CC90F" w14:textId="25C974BD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215A06D6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l’époque</w:t>
            </w:r>
          </w:p>
        </w:tc>
      </w:tr>
    </w:tbl>
    <w:p w14:paraId="45117F33" w14:textId="50818A54" w:rsidR="009A0E11" w:rsidRPr="00E07431" w:rsidRDefault="009A0E11" w:rsidP="009A0E11">
      <w:pPr>
        <w:pStyle w:val="Titre4"/>
      </w:pPr>
      <w:r>
        <w:t>Classe</w:t>
      </w:r>
      <w:r>
        <w:t xml:space="preserve"> « Escroc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5E4F2D20" w14:textId="77777777" w:rsidTr="00D26555">
        <w:tc>
          <w:tcPr>
            <w:tcW w:w="1250" w:type="pct"/>
          </w:tcPr>
          <w:p w14:paraId="4B499394" w14:textId="7AB1840B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60AF7C9D" w14:textId="609DB805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474C89CC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7E84E34D" w14:textId="77777777" w:rsidTr="00D26555">
        <w:tc>
          <w:tcPr>
            <w:tcW w:w="1250" w:type="pct"/>
          </w:tcPr>
          <w:p w14:paraId="69AD33A6" w14:textId="024B76C8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</w:t>
            </w:r>
            <w:r>
              <w:rPr>
                <w:rFonts w:ascii="Arial" w:hAnsi="Arial" w:cs="Arial"/>
                <w:sz w:val="18"/>
                <w:szCs w:val="18"/>
              </w:rPr>
              <w:t>Nom</w:t>
            </w:r>
          </w:p>
        </w:tc>
        <w:tc>
          <w:tcPr>
            <w:tcW w:w="1250" w:type="pct"/>
          </w:tcPr>
          <w:p w14:paraId="34A34C89" w14:textId="3CE2E9F5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77BBE674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famille de l’escroc</w:t>
            </w:r>
          </w:p>
        </w:tc>
      </w:tr>
      <w:tr w:rsidR="009A0E11" w:rsidRPr="00E07431" w14:paraId="4ED0466E" w14:textId="77777777" w:rsidTr="00D26555">
        <w:tc>
          <w:tcPr>
            <w:tcW w:w="1250" w:type="pct"/>
          </w:tcPr>
          <w:p w14:paraId="4B110838" w14:textId="59618F9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escrocP</w:t>
            </w:r>
            <w:r>
              <w:rPr>
                <w:rFonts w:ascii="Arial" w:hAnsi="Arial" w:cs="Arial"/>
                <w:sz w:val="18"/>
                <w:szCs w:val="18"/>
              </w:rPr>
              <w:t>renom</w:t>
            </w:r>
          </w:p>
        </w:tc>
        <w:tc>
          <w:tcPr>
            <w:tcW w:w="1250" w:type="pct"/>
          </w:tcPr>
          <w:p w14:paraId="677520F0" w14:textId="5EE62C5E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137D73CD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Prénom de l’escroc</w:t>
            </w:r>
          </w:p>
        </w:tc>
      </w:tr>
      <w:tr w:rsidR="009A0E11" w:rsidRPr="00E07431" w14:paraId="18086807" w14:textId="77777777" w:rsidTr="00D26555">
        <w:tc>
          <w:tcPr>
            <w:tcW w:w="1250" w:type="pct"/>
          </w:tcPr>
          <w:p w14:paraId="272AC454" w14:textId="2110CECD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escrocP</w:t>
            </w:r>
            <w:r>
              <w:rPr>
                <w:rFonts w:ascii="Arial" w:hAnsi="Arial" w:cs="Arial"/>
                <w:sz w:val="18"/>
                <w:szCs w:val="18"/>
              </w:rPr>
              <w:t>hoto</w:t>
            </w:r>
          </w:p>
        </w:tc>
        <w:tc>
          <w:tcPr>
            <w:tcW w:w="1250" w:type="pct"/>
          </w:tcPr>
          <w:p w14:paraId="2EBA803E" w14:textId="43A6F6CD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43D68711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Adresse où se trouve la photographie permettant l’identification de l’escroc</w:t>
            </w:r>
          </w:p>
        </w:tc>
      </w:tr>
      <w:tr w:rsidR="009A0E11" w:rsidRPr="00E07431" w14:paraId="0BCC3AB0" w14:textId="77777777" w:rsidTr="00D26555">
        <w:tc>
          <w:tcPr>
            <w:tcW w:w="1250" w:type="pct"/>
          </w:tcPr>
          <w:p w14:paraId="158B87A6" w14:textId="014B1D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escrocD</w:t>
            </w:r>
            <w:r>
              <w:rPr>
                <w:rFonts w:ascii="Arial" w:hAnsi="Arial" w:cs="Arial"/>
                <w:sz w:val="18"/>
                <w:szCs w:val="18"/>
              </w:rPr>
              <w:t>atenaissance</w:t>
            </w:r>
          </w:p>
        </w:tc>
        <w:tc>
          <w:tcPr>
            <w:tcW w:w="1250" w:type="pct"/>
          </w:tcPr>
          <w:p w14:paraId="24DF9A23" w14:textId="14760555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2500" w:type="pct"/>
          </w:tcPr>
          <w:p w14:paraId="3128F859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naissance de l’escroc</w:t>
            </w:r>
          </w:p>
        </w:tc>
      </w:tr>
      <w:tr w:rsidR="009A0E11" w:rsidRPr="00E07431" w14:paraId="058D8034" w14:textId="77777777" w:rsidTr="00D26555">
        <w:tc>
          <w:tcPr>
            <w:tcW w:w="1250" w:type="pct"/>
          </w:tcPr>
          <w:p w14:paraId="34F428F0" w14:textId="165F7A9F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escrocS</w:t>
            </w:r>
            <w:r>
              <w:rPr>
                <w:rFonts w:ascii="Arial" w:hAnsi="Arial" w:cs="Arial"/>
                <w:sz w:val="18"/>
                <w:szCs w:val="18"/>
              </w:rPr>
              <w:t>tatut</w:t>
            </w:r>
          </w:p>
        </w:tc>
        <w:tc>
          <w:tcPr>
            <w:tcW w:w="1250" w:type="pct"/>
          </w:tcPr>
          <w:p w14:paraId="15D33F1B" w14:textId="2AABAB31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</w:t>
            </w:r>
          </w:p>
        </w:tc>
        <w:tc>
          <w:tcPr>
            <w:tcW w:w="2500" w:type="pct"/>
          </w:tcPr>
          <w:p w14:paraId="64289FF6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(en liberté, emprisonné, mort) de l’escroc</w:t>
            </w:r>
          </w:p>
        </w:tc>
      </w:tr>
      <w:tr w:rsidR="009A0E11" w:rsidRPr="00E07431" w14:paraId="2FCD6BFC" w14:textId="77777777" w:rsidTr="00D26555">
        <w:tc>
          <w:tcPr>
            <w:tcW w:w="1250" w:type="pct"/>
          </w:tcPr>
          <w:p w14:paraId="7A7E5AC9" w14:textId="76B47DE2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escrocActivite</w:t>
            </w:r>
          </w:p>
        </w:tc>
        <w:tc>
          <w:tcPr>
            <w:tcW w:w="1250" w:type="pct"/>
          </w:tcPr>
          <w:p w14:paraId="5C6DDD22" w14:textId="054E310E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7DC954F6" w14:textId="006C4BC9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d’activités de l’escroc (vol, recel, etc)</w:t>
            </w:r>
          </w:p>
        </w:tc>
      </w:tr>
      <w:tr w:rsidR="009A0E11" w:rsidRPr="00E07431" w14:paraId="0063B47E" w14:textId="77777777" w:rsidTr="00D26555">
        <w:tc>
          <w:tcPr>
            <w:tcW w:w="1250" w:type="pct"/>
          </w:tcPr>
          <w:p w14:paraId="207C0A95" w14:textId="7B7B7C24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escrocT</w:t>
            </w:r>
            <w:r>
              <w:rPr>
                <w:rFonts w:ascii="Arial" w:hAnsi="Arial" w:cs="Arial"/>
                <w:sz w:val="18"/>
                <w:szCs w:val="18"/>
              </w:rPr>
              <w:t>ype</w:t>
            </w:r>
          </w:p>
        </w:tc>
        <w:tc>
          <w:tcPr>
            <w:tcW w:w="1250" w:type="pct"/>
          </w:tcPr>
          <w:p w14:paraId="51AEB8BD" w14:textId="5B09C1A5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TypeObjet</w:t>
            </w:r>
          </w:p>
        </w:tc>
        <w:tc>
          <w:tcPr>
            <w:tcW w:w="2500" w:type="pct"/>
          </w:tcPr>
          <w:p w14:paraId="36F216DC" w14:textId="021E92F2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</w:t>
            </w:r>
            <w:r>
              <w:rPr>
                <w:rFonts w:ascii="Arial" w:hAnsi="Arial" w:cs="Arial"/>
                <w:sz w:val="18"/>
                <w:szCs w:val="18"/>
              </w:rPr>
              <w:t xml:space="preserve"> de prédilection d’objets volés</w:t>
            </w:r>
          </w:p>
        </w:tc>
      </w:tr>
      <w:tr w:rsidR="009A0E11" w:rsidRPr="00E07431" w14:paraId="043D591C" w14:textId="77777777" w:rsidTr="00D26555">
        <w:tc>
          <w:tcPr>
            <w:tcW w:w="1250" w:type="pct"/>
          </w:tcPr>
          <w:p w14:paraId="170F195E" w14:textId="3B98DFE8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escrocEcole</w:t>
            </w:r>
          </w:p>
        </w:tc>
        <w:tc>
          <w:tcPr>
            <w:tcW w:w="1250" w:type="pct"/>
          </w:tcPr>
          <w:p w14:paraId="394CD75B" w14:textId="3D4C4657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</w:t>
            </w:r>
          </w:p>
        </w:tc>
        <w:tc>
          <w:tcPr>
            <w:tcW w:w="2500" w:type="pct"/>
          </w:tcPr>
          <w:p w14:paraId="53EE9E57" w14:textId="6C2BD60D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 de prédilection d’objets volés</w:t>
            </w:r>
          </w:p>
        </w:tc>
      </w:tr>
      <w:tr w:rsidR="009A0E11" w:rsidRPr="00E07431" w14:paraId="2E2EE4BA" w14:textId="77777777" w:rsidTr="00D26555">
        <w:tc>
          <w:tcPr>
            <w:tcW w:w="1250" w:type="pct"/>
          </w:tcPr>
          <w:p w14:paraId="1DF828EC" w14:textId="1268575F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escrocEpoque</w:t>
            </w:r>
          </w:p>
        </w:tc>
        <w:tc>
          <w:tcPr>
            <w:tcW w:w="1250" w:type="pct"/>
          </w:tcPr>
          <w:p w14:paraId="5446B5AF" w14:textId="74A8E104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</w:t>
            </w:r>
          </w:p>
        </w:tc>
        <w:tc>
          <w:tcPr>
            <w:tcW w:w="2500" w:type="pct"/>
          </w:tcPr>
          <w:p w14:paraId="37B4CD25" w14:textId="10BA0776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</w:t>
            </w:r>
            <w:r>
              <w:rPr>
                <w:rFonts w:ascii="Arial" w:hAnsi="Arial" w:cs="Arial"/>
                <w:sz w:val="18"/>
                <w:szCs w:val="18"/>
              </w:rPr>
              <w:t xml:space="preserve"> de prédilection d’objets volés</w:t>
            </w:r>
          </w:p>
        </w:tc>
      </w:tr>
    </w:tbl>
    <w:p w14:paraId="0C0FEC97" w14:textId="06E05222" w:rsidR="009A0E11" w:rsidRPr="00E07431" w:rsidRDefault="009A0E11" w:rsidP="009A0E11">
      <w:pPr>
        <w:pStyle w:val="Titre4"/>
      </w:pPr>
      <w:r>
        <w:t>Classe</w:t>
      </w:r>
      <w:r>
        <w:t xml:space="preserve"> « Groupe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757EE867" w14:textId="77777777" w:rsidTr="00D26555">
        <w:tc>
          <w:tcPr>
            <w:tcW w:w="1250" w:type="pct"/>
          </w:tcPr>
          <w:p w14:paraId="59F413C7" w14:textId="7C5B02C9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03A7A6FC" w14:textId="0CDE1025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51BDB2BD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439E6847" w14:textId="77777777" w:rsidTr="00D26555">
        <w:tc>
          <w:tcPr>
            <w:tcW w:w="1250" w:type="pct"/>
          </w:tcPr>
          <w:p w14:paraId="20A6BF44" w14:textId="29857F2B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groupeNom</w:t>
            </w:r>
          </w:p>
        </w:tc>
        <w:tc>
          <w:tcPr>
            <w:tcW w:w="1250" w:type="pct"/>
          </w:tcPr>
          <w:p w14:paraId="38045351" w14:textId="3663A739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18FD2C6F" w14:textId="469E72AA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du groupe d’accès</w:t>
            </w:r>
          </w:p>
        </w:tc>
      </w:tr>
      <w:tr w:rsidR="009A0E11" w:rsidRPr="00E07431" w14:paraId="241AF4C3" w14:textId="77777777" w:rsidTr="00D26555">
        <w:tc>
          <w:tcPr>
            <w:tcW w:w="1250" w:type="pct"/>
          </w:tcPr>
          <w:p w14:paraId="2F135059" w14:textId="6ECB4F62" w:rsidR="009A0E11" w:rsidRPr="00E0743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</w:t>
            </w:r>
            <w:r>
              <w:rPr>
                <w:rFonts w:ascii="Arial" w:hAnsi="Arial" w:cs="Arial"/>
                <w:sz w:val="18"/>
                <w:szCs w:val="18"/>
              </w:rPr>
              <w:t>eMembres</w:t>
            </w:r>
          </w:p>
        </w:tc>
        <w:tc>
          <w:tcPr>
            <w:tcW w:w="1250" w:type="pct"/>
          </w:tcPr>
          <w:p w14:paraId="12FE3708" w14:textId="0A7220B5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List&lt;Membre&gt;</w:t>
            </w:r>
          </w:p>
        </w:tc>
        <w:tc>
          <w:tcPr>
            <w:tcW w:w="2500" w:type="pct"/>
          </w:tcPr>
          <w:p w14:paraId="3D91F96F" w14:textId="237DF9F8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Liste des comptes faisant partie du groupe</w:t>
            </w:r>
          </w:p>
        </w:tc>
      </w:tr>
    </w:tbl>
    <w:p w14:paraId="392CA3B9" w14:textId="064B1094" w:rsidR="009A0E11" w:rsidRPr="00E07431" w:rsidRDefault="009A0E11" w:rsidP="009A0E11">
      <w:pPr>
        <w:pStyle w:val="Titre4"/>
      </w:pPr>
      <w:r>
        <w:t>Classe</w:t>
      </w:r>
      <w:r>
        <w:t xml:space="preserve"> « Historique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3B20A803" w14:textId="77777777" w:rsidTr="00D26555">
        <w:tc>
          <w:tcPr>
            <w:tcW w:w="1250" w:type="pct"/>
          </w:tcPr>
          <w:p w14:paraId="0091C39B" w14:textId="30BE633F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7309CB27" w14:textId="20BF2F99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59C379B3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784C2982" w14:textId="77777777" w:rsidTr="00D26555">
        <w:tc>
          <w:tcPr>
            <w:tcW w:w="1250" w:type="pct"/>
          </w:tcPr>
          <w:p w14:paraId="2DAF6D37" w14:textId="6E5D9AE9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hAction</w:t>
            </w:r>
          </w:p>
        </w:tc>
        <w:tc>
          <w:tcPr>
            <w:tcW w:w="1250" w:type="pct"/>
          </w:tcPr>
          <w:p w14:paraId="3DFD9852" w14:textId="59F466D8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44C94440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Action effectuée sur la fiche d’escroc (création, modification)</w:t>
            </w:r>
          </w:p>
        </w:tc>
      </w:tr>
      <w:tr w:rsidR="009A0E11" w:rsidRPr="00E07431" w14:paraId="4522E423" w14:textId="77777777" w:rsidTr="00D26555">
        <w:tc>
          <w:tcPr>
            <w:tcW w:w="1250" w:type="pct"/>
          </w:tcPr>
          <w:p w14:paraId="1CE14D66" w14:textId="3ECF3608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hActeur</w:t>
            </w:r>
          </w:p>
        </w:tc>
        <w:tc>
          <w:tcPr>
            <w:tcW w:w="1250" w:type="pct"/>
          </w:tcPr>
          <w:p w14:paraId="0A630E8F" w14:textId="326642D2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153248E3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Auteur de l’action historisée (nom et prénom)</w:t>
            </w:r>
          </w:p>
        </w:tc>
      </w:tr>
      <w:tr w:rsidR="009A0E11" w:rsidRPr="00E07431" w14:paraId="1BB6361E" w14:textId="77777777" w:rsidTr="00D26555">
        <w:tc>
          <w:tcPr>
            <w:tcW w:w="1250" w:type="pct"/>
          </w:tcPr>
          <w:p w14:paraId="6696EAFA" w14:textId="1BCEC539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hDate</w:t>
            </w:r>
          </w:p>
        </w:tc>
        <w:tc>
          <w:tcPr>
            <w:tcW w:w="1250" w:type="pct"/>
          </w:tcPr>
          <w:p w14:paraId="46C177F9" w14:textId="13A04F08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07246EAA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l’action historisée</w:t>
            </w:r>
          </w:p>
        </w:tc>
      </w:tr>
    </w:tbl>
    <w:p w14:paraId="434431B4" w14:textId="0B0EBD49" w:rsidR="009A0E11" w:rsidRPr="00E07431" w:rsidRDefault="009A0E11" w:rsidP="009A0E11">
      <w:pPr>
        <w:pStyle w:val="Titre4"/>
      </w:pPr>
      <w:r>
        <w:t>Classe</w:t>
      </w:r>
      <w:r>
        <w:t xml:space="preserve"> « Oeuvre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0657CF86" w14:textId="77777777" w:rsidTr="00D26555">
        <w:tc>
          <w:tcPr>
            <w:tcW w:w="1250" w:type="pct"/>
          </w:tcPr>
          <w:p w14:paraId="2A33AA1F" w14:textId="143F7BD9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1B123809" w14:textId="1BB288FA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24FC83C4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07B787FA" w14:textId="77777777" w:rsidTr="00D26555">
        <w:tc>
          <w:tcPr>
            <w:tcW w:w="1250" w:type="pct"/>
          </w:tcPr>
          <w:p w14:paraId="74B59EAC" w14:textId="1B37F850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oeuvreN</w:t>
            </w:r>
            <w:r>
              <w:rPr>
                <w:rFonts w:ascii="Arial" w:hAnsi="Arial" w:cs="Arial"/>
                <w:sz w:val="18"/>
                <w:szCs w:val="18"/>
              </w:rPr>
              <w:t>om</w:t>
            </w:r>
          </w:p>
        </w:tc>
        <w:tc>
          <w:tcPr>
            <w:tcW w:w="1250" w:type="pct"/>
          </w:tcPr>
          <w:p w14:paraId="7695268A" w14:textId="1F289AB3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52F4784A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l’œuvre d’art</w:t>
            </w:r>
          </w:p>
        </w:tc>
      </w:tr>
      <w:tr w:rsidR="009A0E11" w:rsidRPr="00E07431" w14:paraId="4E84F30B" w14:textId="77777777" w:rsidTr="00D26555">
        <w:tc>
          <w:tcPr>
            <w:tcW w:w="1250" w:type="pct"/>
          </w:tcPr>
          <w:p w14:paraId="26E8342D" w14:textId="57B31740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oeuvreP</w:t>
            </w:r>
            <w:r>
              <w:rPr>
                <w:rFonts w:ascii="Arial" w:hAnsi="Arial" w:cs="Arial"/>
                <w:sz w:val="18"/>
                <w:szCs w:val="18"/>
              </w:rPr>
              <w:t>hoto</w:t>
            </w:r>
          </w:p>
        </w:tc>
        <w:tc>
          <w:tcPr>
            <w:tcW w:w="1250" w:type="pct"/>
          </w:tcPr>
          <w:p w14:paraId="35265839" w14:textId="30317929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1B134D30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Adresse où se trouve la photographie permettant l’identification de l’œuvre d’art</w:t>
            </w:r>
          </w:p>
        </w:tc>
      </w:tr>
      <w:tr w:rsidR="009A0E11" w:rsidRPr="00E07431" w14:paraId="1F83DECC" w14:textId="77777777" w:rsidTr="00D26555">
        <w:tc>
          <w:tcPr>
            <w:tcW w:w="1250" w:type="pct"/>
          </w:tcPr>
          <w:p w14:paraId="5D6CC735" w14:textId="04F41041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oeuvreS</w:t>
            </w:r>
            <w:r>
              <w:rPr>
                <w:rFonts w:ascii="Arial" w:hAnsi="Arial" w:cs="Arial"/>
                <w:sz w:val="18"/>
                <w:szCs w:val="18"/>
              </w:rPr>
              <w:t>tatut</w:t>
            </w:r>
          </w:p>
        </w:tc>
        <w:tc>
          <w:tcPr>
            <w:tcW w:w="1250" w:type="pct"/>
          </w:tcPr>
          <w:p w14:paraId="312330C5" w14:textId="669FC896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2E12BA5A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de l’œuvre d’art (volée, retrouvée, détruite)</w:t>
            </w:r>
          </w:p>
        </w:tc>
      </w:tr>
      <w:tr w:rsidR="009A0E11" w:rsidRPr="00E07431" w14:paraId="3D86E794" w14:textId="77777777" w:rsidTr="00D26555">
        <w:tc>
          <w:tcPr>
            <w:tcW w:w="1250" w:type="pct"/>
          </w:tcPr>
          <w:p w14:paraId="2106F242" w14:textId="27BAACE3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oeuvreProprie</w:t>
            </w:r>
            <w:r>
              <w:rPr>
                <w:rFonts w:ascii="Arial" w:hAnsi="Arial" w:cs="Arial"/>
                <w:sz w:val="18"/>
                <w:szCs w:val="18"/>
              </w:rPr>
              <w:t>taire</w:t>
            </w:r>
          </w:p>
        </w:tc>
        <w:tc>
          <w:tcPr>
            <w:tcW w:w="1250" w:type="pct"/>
          </w:tcPr>
          <w:p w14:paraId="22887FA8" w14:textId="7D42D855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699613EA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Informations sur le propriétaire de l’œuvre d’art (champ libre)</w:t>
            </w:r>
          </w:p>
        </w:tc>
      </w:tr>
      <w:tr w:rsidR="009A0E11" w:rsidRPr="00E07431" w14:paraId="5577DFA3" w14:textId="77777777" w:rsidTr="00D26555">
        <w:tc>
          <w:tcPr>
            <w:tcW w:w="1250" w:type="pct"/>
          </w:tcPr>
          <w:p w14:paraId="1C54A090" w14:textId="17757953" w:rsidR="009A0E11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oeuvreEcole</w:t>
            </w:r>
          </w:p>
        </w:tc>
        <w:tc>
          <w:tcPr>
            <w:tcW w:w="1250" w:type="pct"/>
          </w:tcPr>
          <w:p w14:paraId="75A07353" w14:textId="08983FFE" w:rsidR="009A0E11" w:rsidRDefault="000907CA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</w:t>
            </w:r>
          </w:p>
        </w:tc>
        <w:tc>
          <w:tcPr>
            <w:tcW w:w="2500" w:type="pct"/>
          </w:tcPr>
          <w:p w14:paraId="27752E24" w14:textId="2CAE64DB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Ecole caractérisant l’œuvre d’art et son style</w:t>
            </w:r>
          </w:p>
        </w:tc>
      </w:tr>
      <w:tr w:rsidR="009A0E11" w:rsidRPr="00E07431" w14:paraId="55B5F95D" w14:textId="77777777" w:rsidTr="00D26555">
        <w:tc>
          <w:tcPr>
            <w:tcW w:w="1250" w:type="pct"/>
          </w:tcPr>
          <w:p w14:paraId="0B22514A" w14:textId="63EDC932" w:rsidR="009A0E11" w:rsidRDefault="000907CA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oeuvreEpoque</w:t>
            </w:r>
          </w:p>
        </w:tc>
        <w:tc>
          <w:tcPr>
            <w:tcW w:w="1250" w:type="pct"/>
          </w:tcPr>
          <w:p w14:paraId="3E9546F2" w14:textId="50C8536D" w:rsidR="009A0E11" w:rsidRDefault="000907CA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</w:t>
            </w:r>
          </w:p>
        </w:tc>
        <w:tc>
          <w:tcPr>
            <w:tcW w:w="2500" w:type="pct"/>
          </w:tcPr>
          <w:p w14:paraId="7FCF7B31" w14:textId="490E99D5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Epoque caractérisant l’œuvre d’art et son style</w:t>
            </w:r>
          </w:p>
        </w:tc>
      </w:tr>
      <w:tr w:rsidR="009A0E11" w:rsidRPr="00E07431" w14:paraId="4F490088" w14:textId="77777777" w:rsidTr="00D26555">
        <w:tc>
          <w:tcPr>
            <w:tcW w:w="1250" w:type="pct"/>
          </w:tcPr>
          <w:p w14:paraId="2CF262DD" w14:textId="75476B1A" w:rsidR="009A0E11" w:rsidRDefault="000907CA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oeuvreType</w:t>
            </w:r>
          </w:p>
        </w:tc>
        <w:tc>
          <w:tcPr>
            <w:tcW w:w="1250" w:type="pct"/>
          </w:tcPr>
          <w:p w14:paraId="69C774FA" w14:textId="4B93CB60" w:rsidR="009A0E11" w:rsidRDefault="000907CA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TypeObjet</w:t>
            </w:r>
          </w:p>
        </w:tc>
        <w:tc>
          <w:tcPr>
            <w:tcW w:w="2500" w:type="pct"/>
          </w:tcPr>
          <w:p w14:paraId="23DF799B" w14:textId="1B5B7D2C" w:rsidR="009A0E11" w:rsidRDefault="009A0E11" w:rsidP="009A0E1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 d’œuvre d’art</w:t>
            </w:r>
          </w:p>
        </w:tc>
      </w:tr>
    </w:tbl>
    <w:p w14:paraId="749B467E" w14:textId="2E78EFD3" w:rsidR="009A0E11" w:rsidRPr="00E07431" w:rsidRDefault="009A0E11" w:rsidP="009A0E11">
      <w:pPr>
        <w:pStyle w:val="Titre4"/>
      </w:pPr>
      <w:r>
        <w:t>Classe</w:t>
      </w:r>
      <w:r>
        <w:t xml:space="preserve"> « TypeO</w:t>
      </w:r>
      <w:r w:rsidR="000907CA">
        <w:t>bjet</w:t>
      </w:r>
      <w:r>
        <w:t>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59145484" w14:textId="77777777" w:rsidTr="00D26555">
        <w:tc>
          <w:tcPr>
            <w:tcW w:w="1250" w:type="pct"/>
          </w:tcPr>
          <w:p w14:paraId="03EC4C02" w14:textId="5D48A23E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1B2CA280" w14:textId="305BF25E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1A62BDB4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70F506F4" w14:textId="77777777" w:rsidTr="00D26555">
        <w:tc>
          <w:tcPr>
            <w:tcW w:w="1250" w:type="pct"/>
          </w:tcPr>
          <w:p w14:paraId="563B10F9" w14:textId="2AC5CF37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typeV</w:t>
            </w:r>
            <w:r w:rsidR="009A0E11">
              <w:rPr>
                <w:rFonts w:ascii="Arial" w:hAnsi="Arial" w:cs="Arial"/>
                <w:sz w:val="18"/>
                <w:szCs w:val="18"/>
              </w:rPr>
              <w:t>aleur</w:t>
            </w:r>
          </w:p>
        </w:tc>
        <w:tc>
          <w:tcPr>
            <w:tcW w:w="1250" w:type="pct"/>
          </w:tcPr>
          <w:p w14:paraId="3307023D" w14:textId="1F62DA01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2EEDB993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type d’œuvre d’art</w:t>
            </w:r>
          </w:p>
        </w:tc>
      </w:tr>
    </w:tbl>
    <w:p w14:paraId="0318B495" w14:textId="1DF05086" w:rsidR="009A0E11" w:rsidRPr="00E07431" w:rsidRDefault="009A0E11" w:rsidP="009A0E11">
      <w:pPr>
        <w:pStyle w:val="Titre4"/>
      </w:pPr>
      <w:r>
        <w:lastRenderedPageBreak/>
        <w:t>Classe</w:t>
      </w:r>
      <w:r>
        <w:t xml:space="preserve"> « </w:t>
      </w:r>
      <w:r w:rsidR="000907CA">
        <w:t xml:space="preserve">Membre </w:t>
      </w:r>
      <w:r>
        <w:t>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2148DC32" w14:textId="77777777" w:rsidTr="00D26555">
        <w:tc>
          <w:tcPr>
            <w:tcW w:w="1250" w:type="pct"/>
          </w:tcPr>
          <w:p w14:paraId="65D46802" w14:textId="7A43E33E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20A6F131" w14:textId="5B5EEFEF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3F7FB4D3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71C0B83C" w14:textId="77777777" w:rsidTr="00D26555">
        <w:tc>
          <w:tcPr>
            <w:tcW w:w="1250" w:type="pct"/>
          </w:tcPr>
          <w:p w14:paraId="123E6D3F" w14:textId="3E9F738A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membreNom</w:t>
            </w:r>
          </w:p>
        </w:tc>
        <w:tc>
          <w:tcPr>
            <w:tcW w:w="1250" w:type="pct"/>
          </w:tcPr>
          <w:p w14:paraId="7FF1C707" w14:textId="41C8E052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796D50C6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 de l’utilisateur</w:t>
            </w:r>
          </w:p>
        </w:tc>
      </w:tr>
      <w:tr w:rsidR="009A0E11" w:rsidRPr="00E07431" w14:paraId="68868F5C" w14:textId="77777777" w:rsidTr="00D26555">
        <w:tc>
          <w:tcPr>
            <w:tcW w:w="1250" w:type="pct"/>
          </w:tcPr>
          <w:p w14:paraId="0968BCD4" w14:textId="205FF9AF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membrePrenom</w:t>
            </w:r>
          </w:p>
        </w:tc>
        <w:tc>
          <w:tcPr>
            <w:tcW w:w="1250" w:type="pct"/>
          </w:tcPr>
          <w:p w14:paraId="1220BB34" w14:textId="3F7CEC99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0CBA777C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Prénom de l’utilisateur</w:t>
            </w:r>
          </w:p>
        </w:tc>
      </w:tr>
      <w:tr w:rsidR="009A0E11" w:rsidRPr="00E07431" w14:paraId="04AB6B48" w14:textId="77777777" w:rsidTr="00D26555">
        <w:tc>
          <w:tcPr>
            <w:tcW w:w="1250" w:type="pct"/>
          </w:tcPr>
          <w:p w14:paraId="0D36A8EC" w14:textId="4E288C08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membreMdp</w:t>
            </w:r>
          </w:p>
        </w:tc>
        <w:tc>
          <w:tcPr>
            <w:tcW w:w="1250" w:type="pct"/>
          </w:tcPr>
          <w:p w14:paraId="04FB19D0" w14:textId="6AA4BE2F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3019FD41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Mot de passe de l’utilisateur</w:t>
            </w:r>
          </w:p>
          <w:p w14:paraId="70158565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(information cryptée en base de données)</w:t>
            </w:r>
          </w:p>
        </w:tc>
      </w:tr>
      <w:tr w:rsidR="009A0E11" w:rsidRPr="00E07431" w14:paraId="58CE504B" w14:textId="77777777" w:rsidTr="00D26555">
        <w:tc>
          <w:tcPr>
            <w:tcW w:w="1250" w:type="pct"/>
          </w:tcPr>
          <w:p w14:paraId="3F3F58BC" w14:textId="6C7DA66E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membreCreation</w:t>
            </w:r>
          </w:p>
        </w:tc>
        <w:tc>
          <w:tcPr>
            <w:tcW w:w="1250" w:type="pct"/>
          </w:tcPr>
          <w:p w14:paraId="7C3C0B3F" w14:textId="076470B2" w:rsidR="009A0E11" w:rsidRPr="00E0743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2500" w:type="pct"/>
          </w:tcPr>
          <w:p w14:paraId="26885FC2" w14:textId="77777777" w:rsidR="009A0E11" w:rsidRPr="00E0743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de création du compte utilisateur</w:t>
            </w:r>
          </w:p>
        </w:tc>
      </w:tr>
      <w:tr w:rsidR="000907CA" w:rsidRPr="00E07431" w14:paraId="70327D87" w14:textId="77777777" w:rsidTr="00D26555">
        <w:tc>
          <w:tcPr>
            <w:tcW w:w="1250" w:type="pct"/>
          </w:tcPr>
          <w:p w14:paraId="556019FA" w14:textId="76D92747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membreGroupe</w:t>
            </w:r>
          </w:p>
        </w:tc>
        <w:tc>
          <w:tcPr>
            <w:tcW w:w="1250" w:type="pct"/>
          </w:tcPr>
          <w:p w14:paraId="62D17D30" w14:textId="31BE6D85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</w:t>
            </w:r>
          </w:p>
        </w:tc>
        <w:tc>
          <w:tcPr>
            <w:tcW w:w="2500" w:type="pct"/>
          </w:tcPr>
          <w:p w14:paraId="19BC8477" w14:textId="47835CED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Groupe</w:t>
            </w:r>
            <w:r>
              <w:rPr>
                <w:rFonts w:ascii="Arial" w:hAnsi="Arial" w:cs="Arial"/>
                <w:sz w:val="18"/>
                <w:szCs w:val="18"/>
              </w:rPr>
              <w:t xml:space="preserve"> d’accès dont fait partie l’utilisateur</w:t>
            </w:r>
          </w:p>
        </w:tc>
      </w:tr>
      <w:tr w:rsidR="000907CA" w:rsidRPr="00E07431" w14:paraId="1749DDE6" w14:textId="77777777" w:rsidTr="00D26555">
        <w:tc>
          <w:tcPr>
            <w:tcW w:w="1250" w:type="pct"/>
          </w:tcPr>
          <w:p w14:paraId="2BB963C2" w14:textId="64931AD1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membreLogin</w:t>
            </w:r>
          </w:p>
        </w:tc>
        <w:tc>
          <w:tcPr>
            <w:tcW w:w="1250" w:type="pct"/>
          </w:tcPr>
          <w:p w14:paraId="0234C174" w14:textId="540C93AF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04B5C6ED" w14:textId="77777777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Identifiant de l’utilisateur de SYGIME</w:t>
            </w:r>
          </w:p>
          <w:p w14:paraId="3CEE268E" w14:textId="4C9D18AF" w:rsidR="000907CA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(utilisé pour se connecté)</w:t>
            </w:r>
          </w:p>
        </w:tc>
      </w:tr>
    </w:tbl>
    <w:p w14:paraId="7DEB3DA3" w14:textId="72D3712B" w:rsidR="009A0E11" w:rsidRPr="00E07431" w:rsidRDefault="009A0E11" w:rsidP="009A0E11">
      <w:pPr>
        <w:pStyle w:val="Titre4"/>
      </w:pPr>
      <w:r>
        <w:t>Classe</w:t>
      </w:r>
      <w:r>
        <w:t xml:space="preserve"> « Vol »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265"/>
        <w:gridCol w:w="2265"/>
        <w:gridCol w:w="4531"/>
      </w:tblGrid>
      <w:tr w:rsidR="009A0E11" w:rsidRPr="00E07431" w14:paraId="412CB59E" w14:textId="77777777" w:rsidTr="00D26555">
        <w:tc>
          <w:tcPr>
            <w:tcW w:w="1250" w:type="pct"/>
          </w:tcPr>
          <w:p w14:paraId="44A881BD" w14:textId="64C34E1D" w:rsidR="009A0E11" w:rsidRPr="00E07431" w:rsidRDefault="000907CA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Attributs</w:t>
            </w:r>
          </w:p>
        </w:tc>
        <w:tc>
          <w:tcPr>
            <w:tcW w:w="1250" w:type="pct"/>
          </w:tcPr>
          <w:p w14:paraId="0F85FC51" w14:textId="7B765951" w:rsidR="009A0E11" w:rsidRPr="00E07431" w:rsidRDefault="000907CA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2500" w:type="pct"/>
          </w:tcPr>
          <w:p w14:paraId="222D5BEF" w14:textId="77777777" w:rsidR="009A0E11" w:rsidRPr="00E07431" w:rsidRDefault="009A0E11" w:rsidP="00D2655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07431">
              <w:rPr>
                <w:rFonts w:ascii="Arial" w:hAnsi="Arial" w:cs="Arial"/>
                <w:b/>
                <w:sz w:val="18"/>
                <w:szCs w:val="18"/>
              </w:rPr>
              <w:t>Description</w:t>
            </w:r>
          </w:p>
        </w:tc>
      </w:tr>
      <w:tr w:rsidR="009A0E11" w:rsidRPr="00E07431" w14:paraId="603E7793" w14:textId="77777777" w:rsidTr="00D26555">
        <w:tc>
          <w:tcPr>
            <w:tcW w:w="1250" w:type="pct"/>
          </w:tcPr>
          <w:p w14:paraId="4DFCD1D9" w14:textId="36FA5807" w:rsidR="009A0E1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volD</w:t>
            </w:r>
            <w:r w:rsidR="009A0E11">
              <w:rPr>
                <w:rFonts w:ascii="Arial" w:hAnsi="Arial" w:cs="Arial"/>
                <w:sz w:val="18"/>
                <w:szCs w:val="18"/>
              </w:rPr>
              <w:t>ate</w:t>
            </w:r>
          </w:p>
        </w:tc>
        <w:tc>
          <w:tcPr>
            <w:tcW w:w="1250" w:type="pct"/>
          </w:tcPr>
          <w:p w14:paraId="770B4B38" w14:textId="23BF3F28" w:rsidR="009A0E1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2500" w:type="pct"/>
          </w:tcPr>
          <w:p w14:paraId="075197F0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Date présumée du vol</w:t>
            </w:r>
          </w:p>
        </w:tc>
      </w:tr>
      <w:tr w:rsidR="009A0E11" w:rsidRPr="00E07431" w14:paraId="7748AB1D" w14:textId="77777777" w:rsidTr="00D26555">
        <w:tc>
          <w:tcPr>
            <w:tcW w:w="1250" w:type="pct"/>
          </w:tcPr>
          <w:p w14:paraId="577E34BE" w14:textId="21106786" w:rsidR="009A0E1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volL</w:t>
            </w:r>
            <w:r w:rsidR="009A0E11">
              <w:rPr>
                <w:rFonts w:ascii="Arial" w:hAnsi="Arial" w:cs="Arial"/>
                <w:sz w:val="18"/>
                <w:szCs w:val="18"/>
              </w:rPr>
              <w:t>ieu</w:t>
            </w:r>
          </w:p>
        </w:tc>
        <w:tc>
          <w:tcPr>
            <w:tcW w:w="1250" w:type="pct"/>
          </w:tcPr>
          <w:p w14:paraId="1FBA3DE8" w14:textId="7FF6628C" w:rsidR="009A0E1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46E5C1CD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Lieu présumé du vol</w:t>
            </w:r>
          </w:p>
        </w:tc>
      </w:tr>
      <w:tr w:rsidR="009A0E11" w:rsidRPr="00E07431" w14:paraId="54FEFFC9" w14:textId="77777777" w:rsidTr="00D26555">
        <w:tc>
          <w:tcPr>
            <w:tcW w:w="1250" w:type="pct"/>
          </w:tcPr>
          <w:p w14:paraId="39D968FA" w14:textId="5834F749" w:rsidR="009A0E11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volR</w:t>
            </w:r>
            <w:r w:rsidR="009A0E11">
              <w:rPr>
                <w:rFonts w:ascii="Arial" w:hAnsi="Arial" w:cs="Arial"/>
                <w:sz w:val="18"/>
                <w:szCs w:val="18"/>
              </w:rPr>
              <w:t>esolu</w:t>
            </w:r>
          </w:p>
        </w:tc>
        <w:tc>
          <w:tcPr>
            <w:tcW w:w="1250" w:type="pct"/>
          </w:tcPr>
          <w:p w14:paraId="649D18F5" w14:textId="00BDDE63" w:rsidR="009A0E1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Boolean</w:t>
            </w:r>
          </w:p>
        </w:tc>
        <w:tc>
          <w:tcPr>
            <w:tcW w:w="2500" w:type="pct"/>
          </w:tcPr>
          <w:p w14:paraId="79D35C8C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Statut du vol (résolu ou pas)</w:t>
            </w:r>
          </w:p>
          <w:p w14:paraId="3C925621" w14:textId="2561787A" w:rsidR="009A0E11" w:rsidRDefault="009A0E11" w:rsidP="00145C9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Valeur par défaut (</w:t>
            </w:r>
            <w:r w:rsidR="00145C9B">
              <w:rPr>
                <w:rFonts w:ascii="Arial" w:hAnsi="Arial" w:cs="Arial"/>
                <w:sz w:val="18"/>
                <w:szCs w:val="18"/>
              </w:rPr>
              <w:t>faux</w:t>
            </w:r>
            <w:bookmarkStart w:id="31" w:name="_GoBack"/>
            <w:bookmarkEnd w:id="31"/>
            <w:r>
              <w:rPr>
                <w:rFonts w:ascii="Arial" w:hAnsi="Arial" w:cs="Arial"/>
                <w:sz w:val="18"/>
                <w:szCs w:val="18"/>
              </w:rPr>
              <w:t>) : « non résolu »</w:t>
            </w:r>
          </w:p>
        </w:tc>
      </w:tr>
      <w:tr w:rsidR="009A0E11" w:rsidRPr="00E07431" w14:paraId="2DCEE555" w14:textId="77777777" w:rsidTr="00D26555">
        <w:tc>
          <w:tcPr>
            <w:tcW w:w="1250" w:type="pct"/>
          </w:tcPr>
          <w:p w14:paraId="55A7AD04" w14:textId="6E606A20" w:rsidR="009A0E11" w:rsidRDefault="000907CA" w:rsidP="000907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volA</w:t>
            </w:r>
            <w:r w:rsidR="009A0E11">
              <w:rPr>
                <w:rFonts w:ascii="Arial" w:hAnsi="Arial" w:cs="Arial"/>
                <w:sz w:val="18"/>
                <w:szCs w:val="18"/>
              </w:rPr>
              <w:t>utre</w:t>
            </w:r>
          </w:p>
        </w:tc>
        <w:tc>
          <w:tcPr>
            <w:tcW w:w="1250" w:type="pct"/>
          </w:tcPr>
          <w:p w14:paraId="1CA55AFB" w14:textId="6BD011DB" w:rsidR="009A0E11" w:rsidRDefault="000907CA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</w:t>
            </w:r>
          </w:p>
        </w:tc>
        <w:tc>
          <w:tcPr>
            <w:tcW w:w="2500" w:type="pct"/>
          </w:tcPr>
          <w:p w14:paraId="0EA01193" w14:textId="77777777" w:rsidR="009A0E11" w:rsidRDefault="009A0E11" w:rsidP="00D2655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Informations complémentaires sur le vol et ses circonstances (champ libre)</w:t>
            </w:r>
          </w:p>
        </w:tc>
      </w:tr>
    </w:tbl>
    <w:p w14:paraId="76E5186F" w14:textId="28723EFC" w:rsidR="00B17B5B" w:rsidRPr="00B17B5B" w:rsidRDefault="00B17B5B" w:rsidP="009A0E11">
      <w:pPr>
        <w:pStyle w:val="Titre4"/>
        <w:numPr>
          <w:ilvl w:val="0"/>
          <w:numId w:val="0"/>
        </w:numPr>
        <w:ind w:left="936" w:hanging="864"/>
      </w:pPr>
    </w:p>
    <w:sectPr w:rsidR="00B17B5B" w:rsidRPr="00B17B5B" w:rsidSect="00CE5747">
      <w:headerReference w:type="default" r:id="rId14"/>
      <w:pgSz w:w="11907" w:h="16840" w:code="9"/>
      <w:pgMar w:top="2127" w:right="1418" w:bottom="1440" w:left="1418" w:header="567" w:footer="3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AFF0C" w14:textId="77777777" w:rsidR="00AF4748" w:rsidRDefault="00AF4748" w:rsidP="00B00DFD"/>
  </w:endnote>
  <w:endnote w:type="continuationSeparator" w:id="0">
    <w:p w14:paraId="28750CE7" w14:textId="77777777" w:rsidR="00AF4748" w:rsidRDefault="00AF4748" w:rsidP="00B00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D2A317DA-AC73-4546-AFB2-580717D2B3E8}"/>
    <w:embedBold r:id="rId2" w:fontKey="{A464BB78-DD3B-4580-851B-7D7B39B7CA74}"/>
    <w:embedItalic r:id="rId3" w:fontKey="{9A1E200F-3155-436A-8511-68C207EA7649}"/>
    <w:embedBoldItalic r:id="rId4" w:fontKey="{DE221544-0EAD-4EE8-8DBB-DD000E58E961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D8C457A9-C90E-4145-9785-2116D2E855EF}"/>
    <w:embedBold r:id="rId6" w:fontKey="{EB5956AD-01B4-428A-BF3C-403A0FF895FB}"/>
    <w:embedItalic r:id="rId7" w:fontKey="{5CC5E3DC-4A19-484B-9292-7C0DEE54A1E5}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7E612E" w14:textId="77777777" w:rsidR="00AF4748" w:rsidRDefault="00AF4748" w:rsidP="00B00DFD"/>
  </w:footnote>
  <w:footnote w:type="continuationSeparator" w:id="0">
    <w:p w14:paraId="097300BC" w14:textId="77777777" w:rsidR="00AF4748" w:rsidRDefault="00AF4748" w:rsidP="00B00DF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06" w:type="dxa"/>
      <w:tblLayout w:type="fixed"/>
      <w:tblLook w:val="04A0" w:firstRow="1" w:lastRow="0" w:firstColumn="1" w:lastColumn="0" w:noHBand="0" w:noVBand="1"/>
    </w:tblPr>
    <w:tblGrid>
      <w:gridCol w:w="1831"/>
      <w:gridCol w:w="5597"/>
      <w:gridCol w:w="1878"/>
    </w:tblGrid>
    <w:tr w:rsidR="00444DCD" w14:paraId="3742FD47" w14:textId="77777777" w:rsidTr="005207C7">
      <w:trPr>
        <w:trHeight w:val="1240"/>
      </w:trPr>
      <w:tc>
        <w:tcPr>
          <w:tcW w:w="1831" w:type="dxa"/>
          <w:tcBorders>
            <w:bottom w:val="single" w:sz="4" w:space="0" w:color="A6A6A6" w:themeColor="background1" w:themeShade="A6"/>
          </w:tcBorders>
          <w:vAlign w:val="center"/>
        </w:tcPr>
        <w:p w14:paraId="065536A3" w14:textId="77777777" w:rsidR="00444DCD" w:rsidRDefault="00444DCD" w:rsidP="00B00DFD">
          <w:pPr>
            <w:pStyle w:val="En-tte"/>
            <w:rPr>
              <w:rFonts w:ascii="Arial" w:hAnsi="Arial"/>
              <w:sz w:val="16"/>
            </w:rPr>
          </w:pPr>
          <w:r>
            <w:rPr>
              <w:noProof/>
            </w:rPr>
            <w:drawing>
              <wp:inline distT="0" distB="0" distL="0" distR="0" wp14:anchorId="63936374" wp14:editId="285B42F1">
                <wp:extent cx="1009015" cy="516331"/>
                <wp:effectExtent l="0" t="0" r="0" b="0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pi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015" cy="516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97" w:type="dxa"/>
          <w:tcBorders>
            <w:bottom w:val="single" w:sz="4" w:space="0" w:color="A6A6A6" w:themeColor="background1" w:themeShade="A6"/>
          </w:tcBorders>
          <w:vAlign w:val="center"/>
        </w:tcPr>
        <w:p w14:paraId="0E1DCC1B" w14:textId="77777777" w:rsidR="00444DCD" w:rsidRPr="00B61671" w:rsidRDefault="00444DCD" w:rsidP="00B00DFD">
          <w:pPr>
            <w:pStyle w:val="En-tte"/>
          </w:pPr>
        </w:p>
      </w:tc>
      <w:tc>
        <w:tcPr>
          <w:tcW w:w="1878" w:type="dxa"/>
          <w:tcBorders>
            <w:bottom w:val="single" w:sz="4" w:space="0" w:color="0070C0"/>
          </w:tcBorders>
          <w:vAlign w:val="center"/>
        </w:tcPr>
        <w:p w14:paraId="282BE6D3" w14:textId="77777777" w:rsidR="00444DCD" w:rsidRPr="008E01DF" w:rsidRDefault="00444DCD" w:rsidP="00B00DFD">
          <w:pPr>
            <w:pStyle w:val="En-tte"/>
            <w:rPr>
              <w:rFonts w:ascii="Arial" w:hAnsi="Arial" w:cstheme="minorBidi"/>
              <w:sz w:val="18"/>
            </w:rPr>
          </w:pPr>
          <w:r>
            <w:rPr>
              <w:noProof/>
            </w:rPr>
            <w:drawing>
              <wp:inline distT="0" distB="0" distL="0" distR="0" wp14:anchorId="5023DD4F" wp14:editId="0AEDFDAA">
                <wp:extent cx="1138555" cy="379518"/>
                <wp:effectExtent l="0" t="0" r="0" b="0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apture d’écran 2011-07-21 à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8555" cy="379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t>www.sigl.epita.fr</w:t>
          </w:r>
        </w:p>
      </w:tc>
    </w:tr>
  </w:tbl>
  <w:p w14:paraId="1FFB515B" w14:textId="77777777" w:rsidR="00444DCD" w:rsidRDefault="00444DCD" w:rsidP="00B00DF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A039C"/>
    <w:multiLevelType w:val="hybridMultilevel"/>
    <w:tmpl w:val="4B5A252C"/>
    <w:lvl w:ilvl="0" w:tplc="05222C9C">
      <w:numFmt w:val="bullet"/>
      <w:lvlText w:val="-"/>
      <w:lvlJc w:val="left"/>
      <w:pPr>
        <w:ind w:left="1440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770EAF"/>
    <w:multiLevelType w:val="multilevel"/>
    <w:tmpl w:val="E430C35E"/>
    <w:lvl w:ilvl="0">
      <w:start w:val="1"/>
      <w:numFmt w:val="decimal"/>
      <w:lvlText w:val="%1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</w:abstractNum>
  <w:abstractNum w:abstractNumId="2">
    <w:nsid w:val="252F3069"/>
    <w:multiLevelType w:val="multilevel"/>
    <w:tmpl w:val="74EE5F9C"/>
    <w:lvl w:ilvl="0">
      <w:start w:val="1"/>
      <w:numFmt w:val="decimal"/>
      <w:pStyle w:val="Titre1"/>
      <w:lvlText w:val="%1"/>
      <w:lvlJc w:val="left"/>
      <w:pPr>
        <w:tabs>
          <w:tab w:val="num" w:pos="504"/>
        </w:tabs>
        <w:ind w:left="504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648"/>
        </w:tabs>
        <w:ind w:left="648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92"/>
        </w:tabs>
        <w:ind w:left="792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936"/>
        </w:tabs>
        <w:ind w:left="936" w:hanging="864"/>
      </w:pPr>
      <w:rPr>
        <w:rFonts w:hint="default"/>
        <w:i w:val="0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80"/>
        </w:tabs>
        <w:ind w:left="1080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3">
    <w:nsid w:val="29F71A98"/>
    <w:multiLevelType w:val="hybridMultilevel"/>
    <w:tmpl w:val="89A60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F0554E"/>
    <w:multiLevelType w:val="hybridMultilevel"/>
    <w:tmpl w:val="B8C60FAC"/>
    <w:lvl w:ilvl="0" w:tplc="040C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6AA524A"/>
    <w:multiLevelType w:val="hybridMultilevel"/>
    <w:tmpl w:val="67E2DE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5"/>
  </w:num>
  <w:num w:numId="17">
    <w:abstractNumId w:val="3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saveSubsetFonts/>
  <w:activeWritingStyle w:appName="MSWord" w:lang="en-US" w:vendorID="64" w:dllVersion="131077" w:nlCheck="1" w:checkStyle="1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30"/>
    <w:rsid w:val="00001391"/>
    <w:rsid w:val="00002DDF"/>
    <w:rsid w:val="00006D75"/>
    <w:rsid w:val="0001105B"/>
    <w:rsid w:val="000128DC"/>
    <w:rsid w:val="00012BCA"/>
    <w:rsid w:val="00021F31"/>
    <w:rsid w:val="0002262D"/>
    <w:rsid w:val="00022677"/>
    <w:rsid w:val="00026A3E"/>
    <w:rsid w:val="0003127D"/>
    <w:rsid w:val="00033903"/>
    <w:rsid w:val="000411DB"/>
    <w:rsid w:val="00042F27"/>
    <w:rsid w:val="00047C55"/>
    <w:rsid w:val="00052759"/>
    <w:rsid w:val="00054AD4"/>
    <w:rsid w:val="00073160"/>
    <w:rsid w:val="00074505"/>
    <w:rsid w:val="000746F1"/>
    <w:rsid w:val="00077629"/>
    <w:rsid w:val="00077A3B"/>
    <w:rsid w:val="000830FE"/>
    <w:rsid w:val="00084929"/>
    <w:rsid w:val="00086342"/>
    <w:rsid w:val="000873FB"/>
    <w:rsid w:val="000907CA"/>
    <w:rsid w:val="000908D3"/>
    <w:rsid w:val="00092FC3"/>
    <w:rsid w:val="00094DA4"/>
    <w:rsid w:val="00096843"/>
    <w:rsid w:val="000A30E7"/>
    <w:rsid w:val="000A5D0D"/>
    <w:rsid w:val="000A60AF"/>
    <w:rsid w:val="000B1FB1"/>
    <w:rsid w:val="000B671A"/>
    <w:rsid w:val="000C2516"/>
    <w:rsid w:val="000C2D35"/>
    <w:rsid w:val="000C3427"/>
    <w:rsid w:val="000F02DF"/>
    <w:rsid w:val="0010002B"/>
    <w:rsid w:val="00102961"/>
    <w:rsid w:val="00105379"/>
    <w:rsid w:val="00107515"/>
    <w:rsid w:val="00110EC9"/>
    <w:rsid w:val="00111C65"/>
    <w:rsid w:val="00112970"/>
    <w:rsid w:val="00115B33"/>
    <w:rsid w:val="0011731A"/>
    <w:rsid w:val="0012109A"/>
    <w:rsid w:val="0012457B"/>
    <w:rsid w:val="00134F53"/>
    <w:rsid w:val="00135635"/>
    <w:rsid w:val="00140086"/>
    <w:rsid w:val="00140C1E"/>
    <w:rsid w:val="00144889"/>
    <w:rsid w:val="00145C9B"/>
    <w:rsid w:val="00145EE2"/>
    <w:rsid w:val="001509F6"/>
    <w:rsid w:val="001571A1"/>
    <w:rsid w:val="001644A8"/>
    <w:rsid w:val="00164AD3"/>
    <w:rsid w:val="0017222A"/>
    <w:rsid w:val="00174DCF"/>
    <w:rsid w:val="00180867"/>
    <w:rsid w:val="001810AC"/>
    <w:rsid w:val="00183B7A"/>
    <w:rsid w:val="00193C04"/>
    <w:rsid w:val="0019597C"/>
    <w:rsid w:val="001A48B8"/>
    <w:rsid w:val="001A5665"/>
    <w:rsid w:val="001C2734"/>
    <w:rsid w:val="001C59C0"/>
    <w:rsid w:val="001D025C"/>
    <w:rsid w:val="001D4BE4"/>
    <w:rsid w:val="001E3DE4"/>
    <w:rsid w:val="001F1864"/>
    <w:rsid w:val="00200A5A"/>
    <w:rsid w:val="00201718"/>
    <w:rsid w:val="002030CD"/>
    <w:rsid w:val="00203BFE"/>
    <w:rsid w:val="0020582C"/>
    <w:rsid w:val="002152DE"/>
    <w:rsid w:val="002159BC"/>
    <w:rsid w:val="002172E9"/>
    <w:rsid w:val="002203E8"/>
    <w:rsid w:val="00223EED"/>
    <w:rsid w:val="0022508C"/>
    <w:rsid w:val="00235296"/>
    <w:rsid w:val="002359B7"/>
    <w:rsid w:val="00236C12"/>
    <w:rsid w:val="0024181E"/>
    <w:rsid w:val="00242BE5"/>
    <w:rsid w:val="00243F79"/>
    <w:rsid w:val="0025352C"/>
    <w:rsid w:val="002546F3"/>
    <w:rsid w:val="00256236"/>
    <w:rsid w:val="00257D76"/>
    <w:rsid w:val="00260ABF"/>
    <w:rsid w:val="00266A3E"/>
    <w:rsid w:val="002675E6"/>
    <w:rsid w:val="0026794C"/>
    <w:rsid w:val="00281E52"/>
    <w:rsid w:val="00284DCF"/>
    <w:rsid w:val="0029266E"/>
    <w:rsid w:val="002B029F"/>
    <w:rsid w:val="002B056D"/>
    <w:rsid w:val="002B3D8B"/>
    <w:rsid w:val="002B3DFC"/>
    <w:rsid w:val="002B63D5"/>
    <w:rsid w:val="002B6A00"/>
    <w:rsid w:val="002C29AB"/>
    <w:rsid w:val="002C51A7"/>
    <w:rsid w:val="002C796B"/>
    <w:rsid w:val="002C7F91"/>
    <w:rsid w:val="002D4FD3"/>
    <w:rsid w:val="002D56FE"/>
    <w:rsid w:val="002D5D56"/>
    <w:rsid w:val="002E0E41"/>
    <w:rsid w:val="002E2341"/>
    <w:rsid w:val="002E532F"/>
    <w:rsid w:val="002E568B"/>
    <w:rsid w:val="002F0E09"/>
    <w:rsid w:val="002F2A93"/>
    <w:rsid w:val="002F5A69"/>
    <w:rsid w:val="00302904"/>
    <w:rsid w:val="00307A59"/>
    <w:rsid w:val="003106DD"/>
    <w:rsid w:val="00312A7C"/>
    <w:rsid w:val="00312CCA"/>
    <w:rsid w:val="00313AD0"/>
    <w:rsid w:val="0031479D"/>
    <w:rsid w:val="00314AAF"/>
    <w:rsid w:val="00320834"/>
    <w:rsid w:val="00333788"/>
    <w:rsid w:val="003362CE"/>
    <w:rsid w:val="00336CAC"/>
    <w:rsid w:val="003435D7"/>
    <w:rsid w:val="00344044"/>
    <w:rsid w:val="00344892"/>
    <w:rsid w:val="0035587F"/>
    <w:rsid w:val="00357900"/>
    <w:rsid w:val="00360684"/>
    <w:rsid w:val="00362D93"/>
    <w:rsid w:val="003631BC"/>
    <w:rsid w:val="0036725E"/>
    <w:rsid w:val="00371B80"/>
    <w:rsid w:val="00374430"/>
    <w:rsid w:val="00374640"/>
    <w:rsid w:val="00384790"/>
    <w:rsid w:val="0038494D"/>
    <w:rsid w:val="00385C32"/>
    <w:rsid w:val="0039040A"/>
    <w:rsid w:val="00390662"/>
    <w:rsid w:val="00396484"/>
    <w:rsid w:val="003A3520"/>
    <w:rsid w:val="003A5DB3"/>
    <w:rsid w:val="003B4BC4"/>
    <w:rsid w:val="003D400A"/>
    <w:rsid w:val="003D5B3B"/>
    <w:rsid w:val="003D6983"/>
    <w:rsid w:val="003E0122"/>
    <w:rsid w:val="003E087E"/>
    <w:rsid w:val="003E1866"/>
    <w:rsid w:val="003E2FD9"/>
    <w:rsid w:val="003E6C2A"/>
    <w:rsid w:val="003E7992"/>
    <w:rsid w:val="003F25FC"/>
    <w:rsid w:val="003F6515"/>
    <w:rsid w:val="003F6B6F"/>
    <w:rsid w:val="00405188"/>
    <w:rsid w:val="00411A75"/>
    <w:rsid w:val="00415D3D"/>
    <w:rsid w:val="0041691E"/>
    <w:rsid w:val="004265C9"/>
    <w:rsid w:val="004317B5"/>
    <w:rsid w:val="00436A72"/>
    <w:rsid w:val="00444DCD"/>
    <w:rsid w:val="00450957"/>
    <w:rsid w:val="004526C0"/>
    <w:rsid w:val="0045612E"/>
    <w:rsid w:val="004562EC"/>
    <w:rsid w:val="00472D59"/>
    <w:rsid w:val="004755B3"/>
    <w:rsid w:val="004778E3"/>
    <w:rsid w:val="00480AEB"/>
    <w:rsid w:val="004844E2"/>
    <w:rsid w:val="0048533B"/>
    <w:rsid w:val="00490A09"/>
    <w:rsid w:val="0049129D"/>
    <w:rsid w:val="00497723"/>
    <w:rsid w:val="004A10B7"/>
    <w:rsid w:val="004A3E56"/>
    <w:rsid w:val="004B49F7"/>
    <w:rsid w:val="004B5473"/>
    <w:rsid w:val="004B701D"/>
    <w:rsid w:val="004C58B7"/>
    <w:rsid w:val="004C69D0"/>
    <w:rsid w:val="004D098A"/>
    <w:rsid w:val="004D0C4D"/>
    <w:rsid w:val="004D470C"/>
    <w:rsid w:val="004D7795"/>
    <w:rsid w:val="004E4722"/>
    <w:rsid w:val="004E75AC"/>
    <w:rsid w:val="004E7D55"/>
    <w:rsid w:val="004F6E69"/>
    <w:rsid w:val="0050523D"/>
    <w:rsid w:val="005062E1"/>
    <w:rsid w:val="005207C7"/>
    <w:rsid w:val="00527831"/>
    <w:rsid w:val="005315C3"/>
    <w:rsid w:val="00543453"/>
    <w:rsid w:val="005469FB"/>
    <w:rsid w:val="00546E0E"/>
    <w:rsid w:val="00547AF0"/>
    <w:rsid w:val="00554971"/>
    <w:rsid w:val="00565593"/>
    <w:rsid w:val="00570C02"/>
    <w:rsid w:val="005732E1"/>
    <w:rsid w:val="00577539"/>
    <w:rsid w:val="005775D7"/>
    <w:rsid w:val="005859B5"/>
    <w:rsid w:val="0059184E"/>
    <w:rsid w:val="00596F7B"/>
    <w:rsid w:val="005A0A3D"/>
    <w:rsid w:val="005A0DEF"/>
    <w:rsid w:val="005B45FB"/>
    <w:rsid w:val="005B491C"/>
    <w:rsid w:val="005C4E3F"/>
    <w:rsid w:val="005C5E31"/>
    <w:rsid w:val="005D0288"/>
    <w:rsid w:val="005D6B92"/>
    <w:rsid w:val="005E0D77"/>
    <w:rsid w:val="005E2758"/>
    <w:rsid w:val="005E6C49"/>
    <w:rsid w:val="0061471D"/>
    <w:rsid w:val="006165DC"/>
    <w:rsid w:val="00617814"/>
    <w:rsid w:val="00617EBB"/>
    <w:rsid w:val="00617FB5"/>
    <w:rsid w:val="0062429A"/>
    <w:rsid w:val="00626DD7"/>
    <w:rsid w:val="00634D9F"/>
    <w:rsid w:val="00642D3C"/>
    <w:rsid w:val="0064443B"/>
    <w:rsid w:val="00647AC5"/>
    <w:rsid w:val="006561D1"/>
    <w:rsid w:val="00661BC2"/>
    <w:rsid w:val="00670870"/>
    <w:rsid w:val="0069261F"/>
    <w:rsid w:val="00694522"/>
    <w:rsid w:val="0069727D"/>
    <w:rsid w:val="006A52DD"/>
    <w:rsid w:val="006A57D5"/>
    <w:rsid w:val="006B10F9"/>
    <w:rsid w:val="006B1B4E"/>
    <w:rsid w:val="006B1B82"/>
    <w:rsid w:val="006B49E9"/>
    <w:rsid w:val="006D474A"/>
    <w:rsid w:val="006D65AC"/>
    <w:rsid w:val="006E5C03"/>
    <w:rsid w:val="006F10EC"/>
    <w:rsid w:val="006F178A"/>
    <w:rsid w:val="006F4178"/>
    <w:rsid w:val="00701BEE"/>
    <w:rsid w:val="00711AF4"/>
    <w:rsid w:val="007305BA"/>
    <w:rsid w:val="007325D4"/>
    <w:rsid w:val="0073581A"/>
    <w:rsid w:val="007405C1"/>
    <w:rsid w:val="00741E24"/>
    <w:rsid w:val="00741E48"/>
    <w:rsid w:val="00745489"/>
    <w:rsid w:val="0074754B"/>
    <w:rsid w:val="00747B5A"/>
    <w:rsid w:val="00747E96"/>
    <w:rsid w:val="00765D1A"/>
    <w:rsid w:val="00766D9D"/>
    <w:rsid w:val="007740C2"/>
    <w:rsid w:val="00776C77"/>
    <w:rsid w:val="00780D6D"/>
    <w:rsid w:val="00781CDD"/>
    <w:rsid w:val="0078659B"/>
    <w:rsid w:val="00797F07"/>
    <w:rsid w:val="007A15E6"/>
    <w:rsid w:val="007A3166"/>
    <w:rsid w:val="007A5A9E"/>
    <w:rsid w:val="007A68A3"/>
    <w:rsid w:val="007B21BA"/>
    <w:rsid w:val="007B24F2"/>
    <w:rsid w:val="007B5014"/>
    <w:rsid w:val="007C3F79"/>
    <w:rsid w:val="007C4773"/>
    <w:rsid w:val="007C520B"/>
    <w:rsid w:val="007C538C"/>
    <w:rsid w:val="007D0EC4"/>
    <w:rsid w:val="007D12EF"/>
    <w:rsid w:val="007D378B"/>
    <w:rsid w:val="007D435D"/>
    <w:rsid w:val="007D6635"/>
    <w:rsid w:val="007E0E4A"/>
    <w:rsid w:val="007E284D"/>
    <w:rsid w:val="007E3A48"/>
    <w:rsid w:val="007E7200"/>
    <w:rsid w:val="007F0081"/>
    <w:rsid w:val="007F03A5"/>
    <w:rsid w:val="007F65F7"/>
    <w:rsid w:val="008055BE"/>
    <w:rsid w:val="008065D3"/>
    <w:rsid w:val="0081087A"/>
    <w:rsid w:val="008131BC"/>
    <w:rsid w:val="00813CDB"/>
    <w:rsid w:val="00831455"/>
    <w:rsid w:val="008440F0"/>
    <w:rsid w:val="00850275"/>
    <w:rsid w:val="00853264"/>
    <w:rsid w:val="008536B5"/>
    <w:rsid w:val="00855BB9"/>
    <w:rsid w:val="00862ABD"/>
    <w:rsid w:val="00865498"/>
    <w:rsid w:val="008715D3"/>
    <w:rsid w:val="0088061F"/>
    <w:rsid w:val="00885D64"/>
    <w:rsid w:val="00886586"/>
    <w:rsid w:val="00894E94"/>
    <w:rsid w:val="008A0900"/>
    <w:rsid w:val="008A1308"/>
    <w:rsid w:val="008A4111"/>
    <w:rsid w:val="008B583F"/>
    <w:rsid w:val="008C0300"/>
    <w:rsid w:val="008C2793"/>
    <w:rsid w:val="008C3EEC"/>
    <w:rsid w:val="008C48AE"/>
    <w:rsid w:val="008C6572"/>
    <w:rsid w:val="008C72FF"/>
    <w:rsid w:val="008D40F4"/>
    <w:rsid w:val="008D6C12"/>
    <w:rsid w:val="008E01DF"/>
    <w:rsid w:val="008E1A09"/>
    <w:rsid w:val="008E2ADB"/>
    <w:rsid w:val="008E74A3"/>
    <w:rsid w:val="008E7724"/>
    <w:rsid w:val="008F2140"/>
    <w:rsid w:val="008F43B3"/>
    <w:rsid w:val="008F4F64"/>
    <w:rsid w:val="008F60CA"/>
    <w:rsid w:val="009047D9"/>
    <w:rsid w:val="00906AA5"/>
    <w:rsid w:val="009123F7"/>
    <w:rsid w:val="00915C0A"/>
    <w:rsid w:val="009217EB"/>
    <w:rsid w:val="00926048"/>
    <w:rsid w:val="00930E62"/>
    <w:rsid w:val="00931355"/>
    <w:rsid w:val="0093509A"/>
    <w:rsid w:val="009361F9"/>
    <w:rsid w:val="00937056"/>
    <w:rsid w:val="009422F6"/>
    <w:rsid w:val="00942EC9"/>
    <w:rsid w:val="009435CB"/>
    <w:rsid w:val="00943D58"/>
    <w:rsid w:val="00944E59"/>
    <w:rsid w:val="00950BC9"/>
    <w:rsid w:val="00952C07"/>
    <w:rsid w:val="009542AA"/>
    <w:rsid w:val="00957A01"/>
    <w:rsid w:val="00965F0A"/>
    <w:rsid w:val="00966900"/>
    <w:rsid w:val="00971207"/>
    <w:rsid w:val="009713D8"/>
    <w:rsid w:val="00974374"/>
    <w:rsid w:val="00984981"/>
    <w:rsid w:val="00987EC0"/>
    <w:rsid w:val="00993155"/>
    <w:rsid w:val="0099572C"/>
    <w:rsid w:val="009970DD"/>
    <w:rsid w:val="009A0033"/>
    <w:rsid w:val="009A0E11"/>
    <w:rsid w:val="009A3256"/>
    <w:rsid w:val="009A343E"/>
    <w:rsid w:val="009A39EB"/>
    <w:rsid w:val="009A6AF7"/>
    <w:rsid w:val="009B6E8B"/>
    <w:rsid w:val="009B79C1"/>
    <w:rsid w:val="009B7A86"/>
    <w:rsid w:val="009C0A31"/>
    <w:rsid w:val="009C654F"/>
    <w:rsid w:val="009D46BC"/>
    <w:rsid w:val="009D60B5"/>
    <w:rsid w:val="009E0913"/>
    <w:rsid w:val="009E345A"/>
    <w:rsid w:val="009E3ED3"/>
    <w:rsid w:val="009F161E"/>
    <w:rsid w:val="00A141E6"/>
    <w:rsid w:val="00A17714"/>
    <w:rsid w:val="00A17D90"/>
    <w:rsid w:val="00A2311A"/>
    <w:rsid w:val="00A26B8D"/>
    <w:rsid w:val="00A300E4"/>
    <w:rsid w:val="00A3439A"/>
    <w:rsid w:val="00A42941"/>
    <w:rsid w:val="00A60C25"/>
    <w:rsid w:val="00A61963"/>
    <w:rsid w:val="00A65888"/>
    <w:rsid w:val="00A7278C"/>
    <w:rsid w:val="00A72B07"/>
    <w:rsid w:val="00A73115"/>
    <w:rsid w:val="00A732C5"/>
    <w:rsid w:val="00A8506C"/>
    <w:rsid w:val="00A90BBA"/>
    <w:rsid w:val="00A94526"/>
    <w:rsid w:val="00A96AD8"/>
    <w:rsid w:val="00A97E61"/>
    <w:rsid w:val="00AA2322"/>
    <w:rsid w:val="00AA48E8"/>
    <w:rsid w:val="00AA5F16"/>
    <w:rsid w:val="00AB738B"/>
    <w:rsid w:val="00AC1FFA"/>
    <w:rsid w:val="00AC2A55"/>
    <w:rsid w:val="00AC4C97"/>
    <w:rsid w:val="00AD4A74"/>
    <w:rsid w:val="00AE035D"/>
    <w:rsid w:val="00AE1BED"/>
    <w:rsid w:val="00AE5EAD"/>
    <w:rsid w:val="00AF4748"/>
    <w:rsid w:val="00AF4C4E"/>
    <w:rsid w:val="00AF7127"/>
    <w:rsid w:val="00B00DFD"/>
    <w:rsid w:val="00B01665"/>
    <w:rsid w:val="00B01B7A"/>
    <w:rsid w:val="00B045E3"/>
    <w:rsid w:val="00B067DA"/>
    <w:rsid w:val="00B10147"/>
    <w:rsid w:val="00B116A3"/>
    <w:rsid w:val="00B16964"/>
    <w:rsid w:val="00B17B5B"/>
    <w:rsid w:val="00B17F80"/>
    <w:rsid w:val="00B21BA1"/>
    <w:rsid w:val="00B23D8A"/>
    <w:rsid w:val="00B24A20"/>
    <w:rsid w:val="00B2547A"/>
    <w:rsid w:val="00B266DD"/>
    <w:rsid w:val="00B33EFF"/>
    <w:rsid w:val="00B40F1C"/>
    <w:rsid w:val="00B40FD4"/>
    <w:rsid w:val="00B41778"/>
    <w:rsid w:val="00B43723"/>
    <w:rsid w:val="00B521D1"/>
    <w:rsid w:val="00B61671"/>
    <w:rsid w:val="00B6343A"/>
    <w:rsid w:val="00B726E1"/>
    <w:rsid w:val="00B73BE1"/>
    <w:rsid w:val="00B7531D"/>
    <w:rsid w:val="00B76171"/>
    <w:rsid w:val="00B82B18"/>
    <w:rsid w:val="00B872B8"/>
    <w:rsid w:val="00B92068"/>
    <w:rsid w:val="00B97378"/>
    <w:rsid w:val="00BA3F7A"/>
    <w:rsid w:val="00BA7CAC"/>
    <w:rsid w:val="00BB1374"/>
    <w:rsid w:val="00BB524F"/>
    <w:rsid w:val="00BB7A3A"/>
    <w:rsid w:val="00BC2B7F"/>
    <w:rsid w:val="00BC51F3"/>
    <w:rsid w:val="00BC53BF"/>
    <w:rsid w:val="00BD08D5"/>
    <w:rsid w:val="00BD454A"/>
    <w:rsid w:val="00BD5BA2"/>
    <w:rsid w:val="00BD6E51"/>
    <w:rsid w:val="00BE342E"/>
    <w:rsid w:val="00BE63DA"/>
    <w:rsid w:val="00BE7311"/>
    <w:rsid w:val="00BE7657"/>
    <w:rsid w:val="00BE7822"/>
    <w:rsid w:val="00BF2805"/>
    <w:rsid w:val="00C015FC"/>
    <w:rsid w:val="00C01C92"/>
    <w:rsid w:val="00C02E8A"/>
    <w:rsid w:val="00C04664"/>
    <w:rsid w:val="00C0547F"/>
    <w:rsid w:val="00C2177E"/>
    <w:rsid w:val="00C21A65"/>
    <w:rsid w:val="00C231FF"/>
    <w:rsid w:val="00C271DC"/>
    <w:rsid w:val="00C30913"/>
    <w:rsid w:val="00C30FBC"/>
    <w:rsid w:val="00C33D52"/>
    <w:rsid w:val="00C362D1"/>
    <w:rsid w:val="00C376C6"/>
    <w:rsid w:val="00C46FDD"/>
    <w:rsid w:val="00C4767C"/>
    <w:rsid w:val="00C47CCC"/>
    <w:rsid w:val="00C52DE0"/>
    <w:rsid w:val="00C53A09"/>
    <w:rsid w:val="00C54108"/>
    <w:rsid w:val="00C666D7"/>
    <w:rsid w:val="00C73D3F"/>
    <w:rsid w:val="00C86AF2"/>
    <w:rsid w:val="00C92812"/>
    <w:rsid w:val="00CA16E0"/>
    <w:rsid w:val="00CA1FE2"/>
    <w:rsid w:val="00CB20D4"/>
    <w:rsid w:val="00CB2C38"/>
    <w:rsid w:val="00CB3C27"/>
    <w:rsid w:val="00CC14CC"/>
    <w:rsid w:val="00CC24EF"/>
    <w:rsid w:val="00CC7079"/>
    <w:rsid w:val="00CD2580"/>
    <w:rsid w:val="00CD794A"/>
    <w:rsid w:val="00CE21B6"/>
    <w:rsid w:val="00CE5747"/>
    <w:rsid w:val="00CE7E53"/>
    <w:rsid w:val="00CF5B98"/>
    <w:rsid w:val="00CF7D0C"/>
    <w:rsid w:val="00D01C63"/>
    <w:rsid w:val="00D06069"/>
    <w:rsid w:val="00D10E83"/>
    <w:rsid w:val="00D123AD"/>
    <w:rsid w:val="00D12930"/>
    <w:rsid w:val="00D134D5"/>
    <w:rsid w:val="00D17AB1"/>
    <w:rsid w:val="00D21E14"/>
    <w:rsid w:val="00D23DCC"/>
    <w:rsid w:val="00D405DC"/>
    <w:rsid w:val="00D40A61"/>
    <w:rsid w:val="00D40ECE"/>
    <w:rsid w:val="00D46351"/>
    <w:rsid w:val="00D553F9"/>
    <w:rsid w:val="00D619E7"/>
    <w:rsid w:val="00D6463A"/>
    <w:rsid w:val="00D72370"/>
    <w:rsid w:val="00D75F12"/>
    <w:rsid w:val="00D80337"/>
    <w:rsid w:val="00D80CA6"/>
    <w:rsid w:val="00D9654B"/>
    <w:rsid w:val="00DA1DB0"/>
    <w:rsid w:val="00DA3FDE"/>
    <w:rsid w:val="00DB0C1C"/>
    <w:rsid w:val="00DB1336"/>
    <w:rsid w:val="00DC2660"/>
    <w:rsid w:val="00DD201E"/>
    <w:rsid w:val="00DD21BE"/>
    <w:rsid w:val="00DD3122"/>
    <w:rsid w:val="00DD647B"/>
    <w:rsid w:val="00DF4EAA"/>
    <w:rsid w:val="00DF71D1"/>
    <w:rsid w:val="00E01717"/>
    <w:rsid w:val="00E07348"/>
    <w:rsid w:val="00E07431"/>
    <w:rsid w:val="00E0781A"/>
    <w:rsid w:val="00E12506"/>
    <w:rsid w:val="00E225E5"/>
    <w:rsid w:val="00E227D2"/>
    <w:rsid w:val="00E34B9E"/>
    <w:rsid w:val="00E37202"/>
    <w:rsid w:val="00E56A69"/>
    <w:rsid w:val="00E63267"/>
    <w:rsid w:val="00E6415B"/>
    <w:rsid w:val="00E7230B"/>
    <w:rsid w:val="00E72430"/>
    <w:rsid w:val="00E815C4"/>
    <w:rsid w:val="00E82033"/>
    <w:rsid w:val="00E85023"/>
    <w:rsid w:val="00E86481"/>
    <w:rsid w:val="00E96FB3"/>
    <w:rsid w:val="00EA0841"/>
    <w:rsid w:val="00EA31C7"/>
    <w:rsid w:val="00EA745B"/>
    <w:rsid w:val="00EB32AD"/>
    <w:rsid w:val="00EB47C6"/>
    <w:rsid w:val="00EB4874"/>
    <w:rsid w:val="00EB6150"/>
    <w:rsid w:val="00EB79AA"/>
    <w:rsid w:val="00EC09D5"/>
    <w:rsid w:val="00EC2E0D"/>
    <w:rsid w:val="00EC5208"/>
    <w:rsid w:val="00ED2656"/>
    <w:rsid w:val="00ED65C1"/>
    <w:rsid w:val="00ED72A3"/>
    <w:rsid w:val="00EE1E66"/>
    <w:rsid w:val="00EF164A"/>
    <w:rsid w:val="00EF68A4"/>
    <w:rsid w:val="00EF6E34"/>
    <w:rsid w:val="00F02FA8"/>
    <w:rsid w:val="00F064F2"/>
    <w:rsid w:val="00F06F98"/>
    <w:rsid w:val="00F122E3"/>
    <w:rsid w:val="00F22777"/>
    <w:rsid w:val="00F27F47"/>
    <w:rsid w:val="00F345B7"/>
    <w:rsid w:val="00F41BBB"/>
    <w:rsid w:val="00F42761"/>
    <w:rsid w:val="00F52B02"/>
    <w:rsid w:val="00F52E53"/>
    <w:rsid w:val="00F5427C"/>
    <w:rsid w:val="00F63C10"/>
    <w:rsid w:val="00F66D16"/>
    <w:rsid w:val="00F72055"/>
    <w:rsid w:val="00F72AC6"/>
    <w:rsid w:val="00F77348"/>
    <w:rsid w:val="00F7739C"/>
    <w:rsid w:val="00F82FC7"/>
    <w:rsid w:val="00F9236E"/>
    <w:rsid w:val="00FB1510"/>
    <w:rsid w:val="00FB1FE2"/>
    <w:rsid w:val="00FB30D4"/>
    <w:rsid w:val="00FB4B80"/>
    <w:rsid w:val="00FB6C97"/>
    <w:rsid w:val="00FC0382"/>
    <w:rsid w:val="00FC4EFC"/>
    <w:rsid w:val="00FD590E"/>
    <w:rsid w:val="00FE0375"/>
    <w:rsid w:val="00FE6850"/>
    <w:rsid w:val="00FE7DE3"/>
    <w:rsid w:val="00FF00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49FACF"/>
  <w15:docId w15:val="{9E64B724-882B-4438-AF1F-82DA2B732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1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21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DFD"/>
    <w:pPr>
      <w:spacing w:before="30" w:after="60"/>
      <w:jc w:val="both"/>
    </w:pPr>
    <w:rPr>
      <w:rFonts w:ascii="Tahoma" w:hAnsi="Tahoma"/>
      <w:szCs w:val="24"/>
    </w:rPr>
  </w:style>
  <w:style w:type="paragraph" w:styleId="Titre1">
    <w:name w:val="heading 1"/>
    <w:basedOn w:val="Normal"/>
    <w:next w:val="Normal"/>
    <w:autoRedefine/>
    <w:qFormat/>
    <w:rsid w:val="00110EC9"/>
    <w:pPr>
      <w:keepNext/>
      <w:pageBreakBefore/>
      <w:numPr>
        <w:numId w:val="2"/>
      </w:numPr>
      <w:pBdr>
        <w:left w:val="single" w:sz="8" w:space="4" w:color="808080" w:themeColor="background1" w:themeShade="80"/>
        <w:right w:val="single" w:sz="8" w:space="4" w:color="808080" w:themeColor="background1" w:themeShade="80"/>
      </w:pBdr>
      <w:shd w:val="clear" w:color="auto" w:fill="0070C0"/>
      <w:spacing w:before="105" w:after="240"/>
      <w:ind w:hanging="646"/>
      <w:outlineLvl w:val="0"/>
    </w:pPr>
    <w:rPr>
      <w:rFonts w:cs="Tahoma"/>
      <w:b/>
      <w:iCs/>
      <w:caps/>
      <w:color w:val="FFFFFF"/>
      <w:szCs w:val="20"/>
      <w:lang w:val="en-GB"/>
    </w:rPr>
  </w:style>
  <w:style w:type="paragraph" w:styleId="Titre2">
    <w:name w:val="heading 2"/>
    <w:basedOn w:val="Normal"/>
    <w:next w:val="Normal"/>
    <w:autoRedefine/>
    <w:qFormat/>
    <w:rsid w:val="00B17B5B"/>
    <w:pPr>
      <w:keepNext/>
      <w:numPr>
        <w:ilvl w:val="1"/>
        <w:numId w:val="2"/>
      </w:numPr>
      <w:pBdr>
        <w:bottom w:val="single" w:sz="8" w:space="1" w:color="FF6600"/>
      </w:pBdr>
      <w:spacing w:before="240" w:after="240"/>
      <w:ind w:left="652" w:hanging="578"/>
      <w:outlineLvl w:val="1"/>
    </w:pPr>
    <w:rPr>
      <w:rFonts w:cs="Tahoma"/>
      <w:b/>
      <w:bCs/>
      <w:color w:val="0000FF"/>
      <w:szCs w:val="28"/>
    </w:rPr>
  </w:style>
  <w:style w:type="paragraph" w:styleId="Titre3">
    <w:name w:val="heading 3"/>
    <w:basedOn w:val="Normal"/>
    <w:next w:val="Normal"/>
    <w:link w:val="Titre3Car"/>
    <w:qFormat/>
    <w:rsid w:val="004844E2"/>
    <w:pPr>
      <w:keepNext/>
      <w:numPr>
        <w:ilvl w:val="2"/>
        <w:numId w:val="2"/>
      </w:numPr>
      <w:spacing w:before="240" w:after="240"/>
      <w:ind w:left="1287"/>
      <w:outlineLvl w:val="2"/>
    </w:pPr>
    <w:rPr>
      <w:rFonts w:cs="Arial"/>
      <w:color w:val="0000FF"/>
      <w:szCs w:val="26"/>
      <w:u w:val="single"/>
    </w:rPr>
  </w:style>
  <w:style w:type="paragraph" w:styleId="Titre4">
    <w:name w:val="heading 4"/>
    <w:basedOn w:val="Normal"/>
    <w:next w:val="Normal"/>
    <w:link w:val="Titre4Car"/>
    <w:qFormat/>
    <w:rsid w:val="00314AAF"/>
    <w:pPr>
      <w:keepNext/>
      <w:numPr>
        <w:ilvl w:val="3"/>
        <w:numId w:val="2"/>
      </w:numPr>
      <w:spacing w:before="240"/>
      <w:outlineLvl w:val="3"/>
    </w:pPr>
    <w:rPr>
      <w:rFonts w:cs="Tahoma"/>
      <w:i/>
      <w:iCs/>
      <w:color w:val="FF6600"/>
      <w:szCs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536B5"/>
    <w:pPr>
      <w:numPr>
        <w:ilvl w:val="4"/>
        <w:numId w:val="2"/>
      </w:numPr>
      <w:spacing w:before="240"/>
      <w:outlineLvl w:val="4"/>
    </w:pPr>
    <w:rPr>
      <w:szCs w:val="26"/>
      <w:u w:val="single"/>
    </w:rPr>
  </w:style>
  <w:style w:type="paragraph" w:styleId="Titre6">
    <w:name w:val="heading 6"/>
    <w:basedOn w:val="Normal"/>
    <w:next w:val="Normal"/>
    <w:link w:val="Titre6Car"/>
    <w:qFormat/>
    <w:rsid w:val="00C4767C"/>
    <w:pPr>
      <w:numPr>
        <w:ilvl w:val="5"/>
        <w:numId w:val="2"/>
      </w:numPr>
      <w:spacing w:before="240"/>
      <w:outlineLvl w:val="5"/>
    </w:pPr>
    <w:rPr>
      <w:rFonts w:cs="Tahoma"/>
      <w:szCs w:val="22"/>
    </w:rPr>
  </w:style>
  <w:style w:type="paragraph" w:styleId="Titre7">
    <w:name w:val="heading 7"/>
    <w:basedOn w:val="Normal"/>
    <w:next w:val="Normal"/>
    <w:qFormat/>
    <w:rsid w:val="00C4767C"/>
    <w:pPr>
      <w:numPr>
        <w:ilvl w:val="6"/>
        <w:numId w:val="2"/>
      </w:numPr>
      <w:spacing w:before="240"/>
      <w:outlineLvl w:val="6"/>
    </w:pPr>
    <w:rPr>
      <w:rFonts w:cs="Tahoma"/>
    </w:rPr>
  </w:style>
  <w:style w:type="paragraph" w:styleId="Titre8">
    <w:name w:val="heading 8"/>
    <w:basedOn w:val="Normal"/>
    <w:next w:val="Normal"/>
    <w:qFormat/>
    <w:rsid w:val="00C4767C"/>
    <w:pPr>
      <w:numPr>
        <w:ilvl w:val="7"/>
        <w:numId w:val="2"/>
      </w:numPr>
      <w:spacing w:before="240"/>
      <w:outlineLvl w:val="7"/>
    </w:pPr>
    <w:rPr>
      <w:rFonts w:cs="Tahoma"/>
    </w:rPr>
  </w:style>
  <w:style w:type="paragraph" w:styleId="Titre9">
    <w:name w:val="heading 9"/>
    <w:basedOn w:val="Normal"/>
    <w:next w:val="Normal"/>
    <w:qFormat/>
    <w:rsid w:val="00C4767C"/>
    <w:pPr>
      <w:numPr>
        <w:ilvl w:val="8"/>
        <w:numId w:val="2"/>
      </w:numPr>
      <w:spacing w:before="240"/>
      <w:outlineLvl w:val="8"/>
    </w:pPr>
    <w:rPr>
      <w:rFonts w:cs="Tahoma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C4767C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rsid w:val="00C4767C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4767C"/>
  </w:style>
  <w:style w:type="paragraph" w:customStyle="1" w:styleId="Header1">
    <w:name w:val="Header 1"/>
    <w:basedOn w:val="Normal"/>
    <w:next w:val="Normal"/>
    <w:rsid w:val="00C4767C"/>
    <w:pPr>
      <w:keepLines/>
      <w:spacing w:before="80" w:after="80"/>
      <w:jc w:val="center"/>
    </w:pPr>
    <w:rPr>
      <w:rFonts w:ascii="Arial" w:hAnsi="Arial"/>
      <w:szCs w:val="20"/>
    </w:rPr>
  </w:style>
  <w:style w:type="paragraph" w:customStyle="1" w:styleId="Normalcondens">
    <w:name w:val="Normal condensé"/>
    <w:basedOn w:val="Normal"/>
    <w:rsid w:val="00C4767C"/>
    <w:rPr>
      <w:szCs w:val="20"/>
    </w:rPr>
  </w:style>
  <w:style w:type="paragraph" w:customStyle="1" w:styleId="Couverturesujet">
    <w:name w:val="Couverture sujet"/>
    <w:basedOn w:val="Normal"/>
    <w:rsid w:val="00C4767C"/>
    <w:pPr>
      <w:jc w:val="center"/>
    </w:pPr>
    <w:rPr>
      <w:rFonts w:cs="Tahoma"/>
      <w:b/>
      <w:iCs/>
      <w:color w:val="808080"/>
      <w:sz w:val="40"/>
      <w:szCs w:val="20"/>
    </w:rPr>
  </w:style>
  <w:style w:type="paragraph" w:customStyle="1" w:styleId="Couverturetitre">
    <w:name w:val="Couverture titre"/>
    <w:basedOn w:val="Normal"/>
    <w:rsid w:val="00C4767C"/>
    <w:pPr>
      <w:spacing w:before="100"/>
      <w:jc w:val="center"/>
    </w:pPr>
    <w:rPr>
      <w:rFonts w:cs="Tahoma"/>
      <w:b/>
      <w:i/>
      <w:color w:val="808080"/>
      <w:sz w:val="40"/>
      <w:szCs w:val="20"/>
    </w:rPr>
  </w:style>
  <w:style w:type="character" w:customStyle="1" w:styleId="NormalGras">
    <w:name w:val="Normal Gras"/>
    <w:rsid w:val="00C4767C"/>
    <w:rPr>
      <w:rFonts w:cs="Tahoma"/>
      <w:b/>
      <w:sz w:val="20"/>
      <w:lang w:val="fr-FR"/>
    </w:rPr>
  </w:style>
  <w:style w:type="paragraph" w:styleId="TM1">
    <w:name w:val="toc 1"/>
    <w:basedOn w:val="Normal"/>
    <w:next w:val="Normal"/>
    <w:autoRedefine/>
    <w:uiPriority w:val="39"/>
    <w:rsid w:val="00C4767C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character" w:styleId="Lienhypertexte">
    <w:name w:val="Hyperlink"/>
    <w:uiPriority w:val="99"/>
    <w:rsid w:val="00C4767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E86481"/>
    <w:pPr>
      <w:spacing w:before="0" w:after="0"/>
    </w:pPr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E86481"/>
    <w:rPr>
      <w:rFonts w:ascii="Tahoma" w:hAnsi="Tahoma" w:cs="Tahoma"/>
      <w:sz w:val="16"/>
      <w:szCs w:val="16"/>
      <w:lang w:val="en-US" w:eastAsia="en-US"/>
    </w:rPr>
  </w:style>
  <w:style w:type="paragraph" w:styleId="Paragraphedeliste">
    <w:name w:val="List Paragraph"/>
    <w:basedOn w:val="Normal"/>
    <w:uiPriority w:val="34"/>
    <w:qFormat/>
    <w:rsid w:val="0074754B"/>
    <w:pPr>
      <w:ind w:left="720"/>
      <w:contextualSpacing/>
    </w:pPr>
  </w:style>
  <w:style w:type="paragraph" w:customStyle="1" w:styleId="titretableau">
    <w:name w:val="titre tableau"/>
    <w:basedOn w:val="tableau"/>
    <w:rsid w:val="00F22777"/>
    <w:pPr>
      <w:jc w:val="center"/>
    </w:pPr>
    <w:rPr>
      <w:b/>
      <w:bCs/>
    </w:rPr>
  </w:style>
  <w:style w:type="paragraph" w:customStyle="1" w:styleId="tableau">
    <w:name w:val="tableau"/>
    <w:basedOn w:val="Normal"/>
    <w:rsid w:val="00F22777"/>
    <w:pPr>
      <w:spacing w:before="60"/>
    </w:pPr>
    <w:rPr>
      <w:rFonts w:ascii="Arial (W1)" w:hAnsi="Arial (W1)" w:cs="Arial (W1)"/>
      <w:szCs w:val="20"/>
    </w:rPr>
  </w:style>
  <w:style w:type="table" w:customStyle="1" w:styleId="TableauEnnovGroup">
    <w:name w:val="Tableau_EnnovGroup"/>
    <w:basedOn w:val="TableauNormal"/>
    <w:uiPriority w:val="99"/>
    <w:qFormat/>
    <w:rsid w:val="00F22777"/>
    <w:pPr>
      <w:spacing w:before="20" w:after="20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0"/>
      </w:rPr>
      <w:tblPr/>
      <w:tcPr>
        <w:shd w:val="clear" w:color="auto" w:fill="DEEAF6" w:themeFill="accent1" w:themeFillTint="33"/>
        <w:vAlign w:val="center"/>
      </w:tcPr>
    </w:tblStylePr>
  </w:style>
  <w:style w:type="table" w:styleId="Grilledutableau">
    <w:name w:val="Table Grid"/>
    <w:basedOn w:val="TableauNormal"/>
    <w:uiPriority w:val="39"/>
    <w:rsid w:val="00BB7A3A"/>
    <w:pPr>
      <w:jc w:val="both"/>
    </w:pPr>
    <w:rPr>
      <w:rFonts w:ascii="Arial" w:eastAsiaTheme="minorHAnsi" w:hAnsi="Arial" w:cstheme="minorBidi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eintense">
    <w:name w:val="Intense Emphasis"/>
    <w:basedOn w:val="Policepardfaut"/>
    <w:uiPriority w:val="21"/>
    <w:qFormat/>
    <w:rsid w:val="00BB7A3A"/>
    <w:rPr>
      <w:b/>
      <w:bCs/>
      <w:i/>
      <w:iCs/>
      <w:color w:val="5B9BD5" w:themeColor="accent1"/>
    </w:rPr>
  </w:style>
  <w:style w:type="character" w:customStyle="1" w:styleId="En-tteCar">
    <w:name w:val="En-tête Car"/>
    <w:basedOn w:val="Policepardfaut"/>
    <w:link w:val="En-tte"/>
    <w:rsid w:val="00617FB5"/>
    <w:rPr>
      <w:rFonts w:ascii="Tahoma" w:hAnsi="Tahoma"/>
      <w:szCs w:val="24"/>
      <w:lang w:val="en-US" w:eastAsia="en-US"/>
    </w:rPr>
  </w:style>
  <w:style w:type="character" w:customStyle="1" w:styleId="Titre4Car">
    <w:name w:val="Titre 4 Car"/>
    <w:basedOn w:val="Policepardfaut"/>
    <w:link w:val="Titre4"/>
    <w:rsid w:val="00314AAF"/>
    <w:rPr>
      <w:rFonts w:ascii="Tahoma" w:hAnsi="Tahoma" w:cs="Tahoma"/>
      <w:i/>
      <w:iCs/>
      <w:color w:val="FF6600"/>
      <w:szCs w:val="28"/>
      <w:u w:val="single"/>
    </w:rPr>
  </w:style>
  <w:style w:type="paragraph" w:styleId="Listepuces">
    <w:name w:val="List Bullet"/>
    <w:basedOn w:val="Normal"/>
    <w:autoRedefine/>
    <w:rsid w:val="00107515"/>
    <w:pPr>
      <w:spacing w:before="60"/>
      <w:jc w:val="center"/>
    </w:pPr>
    <w:rPr>
      <w:rFonts w:ascii="Times New Roman" w:hAnsi="Times New Roman"/>
      <w:szCs w:val="20"/>
    </w:rPr>
  </w:style>
  <w:style w:type="character" w:customStyle="1" w:styleId="Titre5Car">
    <w:name w:val="Titre 5 Car"/>
    <w:basedOn w:val="Policepardfaut"/>
    <w:link w:val="Titre5"/>
    <w:rsid w:val="00AB738B"/>
    <w:rPr>
      <w:rFonts w:ascii="Tahoma" w:hAnsi="Tahoma"/>
      <w:szCs w:val="26"/>
      <w:u w:val="single"/>
      <w:lang w:val="en-US" w:eastAsia="en-US"/>
    </w:rPr>
  </w:style>
  <w:style w:type="table" w:styleId="Listeclaire-Accent5">
    <w:name w:val="Light List Accent 5"/>
    <w:basedOn w:val="TableauNormal"/>
    <w:uiPriority w:val="61"/>
    <w:rsid w:val="009A3256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Trameclaire-Accent11">
    <w:name w:val="Trame claire - Accent 11"/>
    <w:basedOn w:val="TableauNormal"/>
    <w:uiPriority w:val="65"/>
    <w:rsid w:val="009A3256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Listeclaire-Accent11">
    <w:name w:val="Liste claire - Accent 11"/>
    <w:basedOn w:val="TableauNormal"/>
    <w:uiPriority w:val="66"/>
    <w:rsid w:val="00E225E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Titre6Car">
    <w:name w:val="Titre 6 Car"/>
    <w:basedOn w:val="Policepardfaut"/>
    <w:link w:val="Titre6"/>
    <w:rsid w:val="00333788"/>
    <w:rPr>
      <w:rFonts w:ascii="Tahoma" w:hAnsi="Tahoma" w:cs="Tahoma"/>
      <w:szCs w:val="22"/>
      <w:lang w:val="en-US" w:eastAsia="en-US"/>
    </w:rPr>
  </w:style>
  <w:style w:type="character" w:customStyle="1" w:styleId="Titre3Car">
    <w:name w:val="Titre 3 Car"/>
    <w:basedOn w:val="Policepardfaut"/>
    <w:link w:val="Titre3"/>
    <w:rsid w:val="004844E2"/>
    <w:rPr>
      <w:rFonts w:ascii="Tahoma" w:hAnsi="Tahoma" w:cs="Arial"/>
      <w:color w:val="0000FF"/>
      <w:szCs w:val="26"/>
      <w:u w:val="single"/>
    </w:rPr>
  </w:style>
  <w:style w:type="character" w:styleId="Accentuation">
    <w:name w:val="Emphasis"/>
    <w:basedOn w:val="Policepardfaut"/>
    <w:qFormat/>
    <w:rsid w:val="00F9236E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033903"/>
    <w:pPr>
      <w:spacing w:before="200" w:after="160" w:line="259" w:lineRule="auto"/>
      <w:ind w:left="864" w:right="864"/>
    </w:pPr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</w:rPr>
  </w:style>
  <w:style w:type="character" w:customStyle="1" w:styleId="CitationCar">
    <w:name w:val="Citation Car"/>
    <w:basedOn w:val="Policepardfaut"/>
    <w:link w:val="Citation"/>
    <w:uiPriority w:val="29"/>
    <w:rsid w:val="00033903"/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  <w:lang w:eastAsia="en-US"/>
    </w:rPr>
  </w:style>
  <w:style w:type="table" w:customStyle="1" w:styleId="Tableausimple21">
    <w:name w:val="Tableau simple 21"/>
    <w:basedOn w:val="TableauNormal"/>
    <w:uiPriority w:val="42"/>
    <w:rsid w:val="00AC2A5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8E01D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B61671"/>
    <w:rPr>
      <w:color w:val="808080"/>
    </w:rPr>
  </w:style>
  <w:style w:type="paragraph" w:styleId="Sansinterligne">
    <w:name w:val="No Spacing"/>
    <w:uiPriority w:val="99"/>
    <w:qFormat/>
    <w:rsid w:val="00B00DFD"/>
    <w:pPr>
      <w:jc w:val="both"/>
    </w:pPr>
    <w:rPr>
      <w:rFonts w:ascii="Tahoma" w:hAnsi="Tahoma"/>
      <w:szCs w:val="24"/>
    </w:rPr>
  </w:style>
  <w:style w:type="table" w:styleId="Tramecouleur-Accent5">
    <w:name w:val="Colorful Shading Accent 5"/>
    <w:basedOn w:val="TableauNormal"/>
    <w:uiPriority w:val="62"/>
    <w:rsid w:val="004D7795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ableauGrille4-Accentuation3">
    <w:name w:val="Grid Table 4 Accent 3"/>
    <w:basedOn w:val="TableauNormal"/>
    <w:uiPriority w:val="49"/>
    <w:rsid w:val="00906AA5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gende">
    <w:name w:val="caption"/>
    <w:basedOn w:val="Normal"/>
    <w:next w:val="Normal"/>
    <w:unhideWhenUsed/>
    <w:qFormat/>
    <w:rsid w:val="00E07431"/>
    <w:pPr>
      <w:spacing w:before="0" w:after="200"/>
    </w:pPr>
    <w:rPr>
      <w:i/>
      <w:iCs/>
      <w:color w:val="44546A" w:themeColor="text2"/>
      <w:sz w:val="18"/>
      <w:szCs w:val="18"/>
    </w:rPr>
  </w:style>
  <w:style w:type="table" w:customStyle="1" w:styleId="TableauGrille4-Accentuation11">
    <w:name w:val="Tableau Grille 4 - Accentuation 11"/>
    <w:basedOn w:val="TableauNormal"/>
    <w:uiPriority w:val="49"/>
    <w:rsid w:val="002C51A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\Dropbox\siweb\SIG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35FCAAE561401585D2A0B9AE0299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34A782-62C0-403E-912D-8CF46228B853}"/>
      </w:docPartPr>
      <w:docPartBody>
        <w:p w:rsidR="007C22BF" w:rsidRDefault="007C22BF" w:rsidP="007C22BF">
          <w:pPr>
            <w:pStyle w:val="AD35FCAAE561401585D2A0B9AE02995A"/>
          </w:pPr>
          <w:r w:rsidRPr="00154B1D">
            <w:rPr>
              <w:rStyle w:val="Textedelespacerserv"/>
            </w:rPr>
            <w:t>[Titre ]</w:t>
          </w:r>
        </w:p>
      </w:docPartBody>
    </w:docPart>
    <w:docPart>
      <w:docPartPr>
        <w:name w:val="65079FAEF9C74F73926232C6DC8C53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3A265-78D6-4D06-B88C-199DB1138EBF}"/>
      </w:docPartPr>
      <w:docPartBody>
        <w:p w:rsidR="007C22BF" w:rsidRDefault="007C22BF" w:rsidP="007C22BF">
          <w:pPr>
            <w:pStyle w:val="65079FAEF9C74F73926232C6DC8C5381"/>
          </w:pPr>
          <w:r w:rsidRPr="00154B1D">
            <w:rPr>
              <w:rStyle w:val="Textedelespacerserv"/>
            </w:rPr>
            <w:t>[Commentaires ]</w:t>
          </w:r>
        </w:p>
      </w:docPartBody>
    </w:docPart>
    <w:docPart>
      <w:docPartPr>
        <w:name w:val="9E84067A3D9F46EAB5D502A462D3D7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149401-52A4-4376-AF6F-3CBCD01FCC9B}"/>
      </w:docPartPr>
      <w:docPartBody>
        <w:p w:rsidR="007C22BF" w:rsidRDefault="007C22BF" w:rsidP="007C22BF">
          <w:pPr>
            <w:pStyle w:val="9E84067A3D9F46EAB5D502A462D3D761"/>
          </w:pPr>
          <w:r w:rsidRPr="00154B1D"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2BF"/>
    <w:rsid w:val="007C22BF"/>
    <w:rsid w:val="00F8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unhideWhenUsed/>
    <w:rsid w:val="007C22BF"/>
    <w:rPr>
      <w:color w:val="808080"/>
    </w:rPr>
  </w:style>
  <w:style w:type="paragraph" w:customStyle="1" w:styleId="A395AD37773544A5A5963B9BAE5AECC7">
    <w:name w:val="A395AD37773544A5A5963B9BAE5AECC7"/>
    <w:rsid w:val="007C22BF"/>
  </w:style>
  <w:style w:type="paragraph" w:customStyle="1" w:styleId="AD35FCAAE561401585D2A0B9AE02995A">
    <w:name w:val="AD35FCAAE561401585D2A0B9AE02995A"/>
    <w:rsid w:val="007C22BF"/>
  </w:style>
  <w:style w:type="paragraph" w:customStyle="1" w:styleId="65079FAEF9C74F73926232C6DC8C5381">
    <w:name w:val="65079FAEF9C74F73926232C6DC8C5381"/>
    <w:rsid w:val="007C22BF"/>
  </w:style>
  <w:style w:type="paragraph" w:customStyle="1" w:styleId="9E84067A3D9F46EAB5D502A462D3D761">
    <w:name w:val="9E84067A3D9F46EAB5D502A462D3D761"/>
    <w:rsid w:val="007C22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7186E0-B8B4-4976-80C1-B502052A2D32}">
  <we:reference id="wa102919515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59AB9C-D6BB-47F4-9E3B-24C46B656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SIGL.dot</Template>
  <TotalTime>26</TotalTime>
  <Pages>16</Pages>
  <Words>2300</Words>
  <Characters>12654</Characters>
  <Application>Microsoft Office Word</Application>
  <DocSecurity>0</DocSecurity>
  <Lines>105</Lines>
  <Paragraphs>29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</vt:lpstr>
      <vt:lpstr>Spécification Technique du Besoin</vt:lpstr>
    </vt:vector>
  </TitlesOfParts>
  <Manager>D. GASPARINA</Manager>
  <Company>Groupe FLORENCE</Company>
  <LinksUpToDate>false</LinksUpToDate>
  <CharactersWithSpaces>14925</CharactersWithSpaces>
  <SharedDoc>false</SharedDoc>
  <HyperlinkBase>EPITA/SIGL/Florence/AGL/SYGIME/DC</HyperlinkBase>
  <HLinks>
    <vt:vector size="18" baseType="variant">
      <vt:variant>
        <vt:i4>262253</vt:i4>
      </vt:variant>
      <vt:variant>
        <vt:i4>3379</vt:i4>
      </vt:variant>
      <vt:variant>
        <vt:i4>1025</vt:i4>
      </vt:variant>
      <vt:variant>
        <vt:i4>1</vt:i4>
      </vt:variant>
      <vt:variant>
        <vt:lpwstr>epita</vt:lpwstr>
      </vt:variant>
      <vt:variant>
        <vt:lpwstr/>
      </vt:variant>
      <vt:variant>
        <vt:i4>544800885</vt:i4>
      </vt:variant>
      <vt:variant>
        <vt:i4>3383</vt:i4>
      </vt:variant>
      <vt:variant>
        <vt:i4>1026</vt:i4>
      </vt:variant>
      <vt:variant>
        <vt:i4>1</vt:i4>
      </vt:variant>
      <vt:variant>
        <vt:lpwstr>Capture d’écran 2011-07-21 à 19</vt:lpwstr>
      </vt:variant>
      <vt:variant>
        <vt:lpwstr/>
      </vt:variant>
      <vt:variant>
        <vt:i4>3145762</vt:i4>
      </vt:variant>
      <vt:variant>
        <vt:i4>-1</vt:i4>
      </vt:variant>
      <vt:variant>
        <vt:i4>2055</vt:i4>
      </vt:variant>
      <vt:variant>
        <vt:i4>4</vt:i4>
      </vt:variant>
      <vt:variant>
        <vt:lpwstr>https://sigl.epita.fr/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</dc:title>
  <dc:subject>SIGL</dc:subject>
  <dc:creator>Charles HUMBERT</dc:creator>
  <cp:keywords/>
  <dc:description>Projet SYGIME</dc:description>
  <cp:lastModifiedBy>Elodie NGUYEN</cp:lastModifiedBy>
  <cp:revision>4</cp:revision>
  <cp:lastPrinted>2012-10-17T13:06:00Z</cp:lastPrinted>
  <dcterms:created xsi:type="dcterms:W3CDTF">2014-01-14T04:56:00Z</dcterms:created>
  <dcterms:modified xsi:type="dcterms:W3CDTF">2014-01-15T05:33:00Z</dcterms:modified>
  <cp:category>1.0 | 13-01-2014</cp:category>
  <cp:contentStatus>Vide</cp:contentStatus>
</cp:coreProperties>
</file>